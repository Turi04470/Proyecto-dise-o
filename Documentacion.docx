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25687" w14:textId="77777777" w:rsidR="0064749C" w:rsidRDefault="003340F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C1027B" wp14:editId="3488D2A5">
                <wp:simplePos x="0" y="0"/>
                <wp:positionH relativeFrom="column">
                  <wp:posOffset>4758690</wp:posOffset>
                </wp:positionH>
                <wp:positionV relativeFrom="paragraph">
                  <wp:posOffset>1024255</wp:posOffset>
                </wp:positionV>
                <wp:extent cx="1857375" cy="113347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1133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FECH"/>
                              </w:rPr>
                              <w:id w:val="-129630018"/>
                              <w:placeholder>
                                <w:docPart w:val="281D299893324F8E8A049C62C7C49203"/>
                              </w:placeholder>
                              <w:date w:fullDate="2023-01-15T00:00:00Z">
                                <w:dateFormat w:val="d' de 'MMMM' de 'yy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Style w:val="Fuentedeprrafopredeter"/>
                                <w:rFonts w:asciiTheme="minorHAnsi" w:hAnsiTheme="minorHAnsi"/>
                                <w:b/>
                                <w:bCs/>
                                <w:color w:val="auto"/>
                                <w:sz w:val="52"/>
                                <w:szCs w:val="52"/>
                              </w:rPr>
                            </w:sdtEndPr>
                            <w:sdtContent>
                              <w:p w14:paraId="2FFA100C" w14:textId="18C5D920" w:rsidR="00CC17BA" w:rsidRPr="0029785A" w:rsidRDefault="00C63443" w:rsidP="00F5110E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Style w:val="FECH"/>
                                  </w:rPr>
                                  <w:t>15 de enero de 2023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1027B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74.7pt;margin-top:80.65pt;width:146.25pt;height:8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" filled="f" stroked="f" strokeweight=".5pt">
                <v:textbox>
                  <w:txbxContent>
                    <w:sdt>
                      <w:sdtPr>
                        <w:rPr>
                          <w:rStyle w:val="FECH"/>
                        </w:rPr>
                        <w:id w:val="-129630018"/>
                        <w:placeholder>
                          <w:docPart w:val="281D299893324F8E8A049C62C7C49203"/>
                        </w:placeholder>
                        <w:date w:fullDate="2023-01-15T00:00:00Z">
                          <w:dateFormat w:val="d' de 'MMMM' de 'yyyy"/>
                          <w:lid w:val="es-MX"/>
                          <w:storeMappedDataAs w:val="dateTime"/>
                          <w:calendar w:val="gregorian"/>
                        </w:date>
                      </w:sdtPr>
                      <w:sdtEndPr>
                        <w:rPr>
                          <w:rStyle w:val="Fuentedeprrafopredeter"/>
                          <w:rFonts w:asciiTheme="minorHAnsi" w:hAnsiTheme="minorHAnsi"/>
                          <w:b/>
                          <w:bCs/>
                          <w:color w:val="auto"/>
                          <w:sz w:val="52"/>
                          <w:szCs w:val="52"/>
                        </w:rPr>
                      </w:sdtEndPr>
                      <w:sdtContent>
                        <w:p w14:paraId="2FFA100C" w14:textId="18C5D920" w:rsidR="00CC17BA" w:rsidRPr="0029785A" w:rsidRDefault="00C63443" w:rsidP="00F5110E">
                          <w:pPr>
                            <w:jc w:val="center"/>
                            <w:rPr>
                              <w:b/>
                              <w:bCs/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  <w:r>
                            <w:rPr>
                              <w:rStyle w:val="FECH"/>
                            </w:rPr>
                            <w:t>15 de enero de 2023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9A420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05D2FF" wp14:editId="7A7C25F3">
                <wp:simplePos x="0" y="0"/>
                <wp:positionH relativeFrom="margin">
                  <wp:posOffset>4998720</wp:posOffset>
                </wp:positionH>
                <wp:positionV relativeFrom="paragraph">
                  <wp:posOffset>5509895</wp:posOffset>
                </wp:positionV>
                <wp:extent cx="1596390" cy="72961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72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91602" w14:textId="205C7367" w:rsidR="00EF778A" w:rsidRPr="00EF778A" w:rsidRDefault="00C63443" w:rsidP="0064749C">
                            <w:pPr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s-ES"/>
                              </w:rPr>
                              <w:t>3NV31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5D2FF" id="Cuadro de texto 6" o:spid="_x0000_s1027" type="#_x0000_t202" style="position:absolute;margin-left:393.6pt;margin-top:433.85pt;width:125.7pt;height:57.4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" filled="f" stroked="f" strokeweight=".5pt">
                <v:textbox>
                  <w:txbxContent>
                    <w:p w14:paraId="55091602" w14:textId="205C7367" w:rsidR="00EF778A" w:rsidRPr="00EF778A" w:rsidRDefault="00C63443" w:rsidP="0064749C">
                      <w:pPr>
                        <w:jc w:val="center"/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s-ES"/>
                        </w:rPr>
                        <w:t>3NV31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2A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8C6A8" wp14:editId="3C79C12C">
                <wp:simplePos x="0" y="0"/>
                <wp:positionH relativeFrom="page">
                  <wp:align>left</wp:align>
                </wp:positionH>
                <wp:positionV relativeFrom="paragraph">
                  <wp:posOffset>5650685</wp:posOffset>
                </wp:positionV>
                <wp:extent cx="4967605" cy="3963443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7605" cy="39634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1FFC2" w14:textId="381BAF80" w:rsidR="0064749C" w:rsidRDefault="00EF778A">
                            <w:r>
                              <w:br/>
                            </w:r>
                            <w:sdt>
                              <w:sdtPr>
                                <w:rPr>
                                  <w:rStyle w:val="Materia"/>
                                </w:rPr>
                                <w:id w:val="-1202401442"/>
                                <w15:appearance w15:val="hidden"/>
                              </w:sdtPr>
                              <w:sdtEndPr>
                                <w:rPr>
                                  <w:rStyle w:val="Fuentedeprrafopredeter"/>
                                  <w:rFonts w:asciiTheme="minorHAnsi" w:hAnsiTheme="minorHAnsi"/>
                                  <w:b w:val="0"/>
                                  <w:color w:val="auto"/>
                                  <w:sz w:val="22"/>
                                </w:rPr>
                              </w:sdtEndPr>
                              <w:sdtContent>
                                <w:sdt>
                                  <w:sdtPr>
                                    <w:rPr>
                                      <w:rStyle w:val="Materia"/>
                                    </w:rPr>
                                    <w:id w:val="-1247572930"/>
                                  </w:sdtPr>
                                  <w:sdtContent>
                                    <w:r w:rsidR="00C63443">
                                      <w:rPr>
                                        <w:rStyle w:val="Materia"/>
                                      </w:rPr>
                                      <w:t>Construcción de Base de Datos</w:t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sdt>
                            <w:sdtPr>
                              <w:rPr>
                                <w:rStyle w:val="Actividad"/>
                              </w:rPr>
                              <w:alias w:val="Actividad"/>
                              <w:tag w:val="Actividad"/>
                              <w:id w:val="-478845922"/>
                            </w:sdtPr>
                            <w:sdtEndPr>
                              <w:rPr>
                                <w:rStyle w:val="Actividad"/>
                                <w:szCs w:val="20"/>
                              </w:rPr>
                            </w:sdtEndPr>
                            <w:sdtContent>
                              <w:p w14:paraId="557D8C2B" w14:textId="5BC298B8" w:rsidR="00EF778A" w:rsidRDefault="00D30068">
                                <w:pPr>
                                  <w:rPr>
                                    <w:rStyle w:val="Actividad"/>
                                    <w:szCs w:val="20"/>
                                  </w:rPr>
                                </w:pPr>
                                <w:r>
                                  <w:rPr>
                                    <w:rStyle w:val="Actividad"/>
                                  </w:rPr>
                                  <w:t xml:space="preserve">Mi lista de </w:t>
                                </w:r>
                                <w:r w:rsidR="0050593E">
                                  <w:rPr>
                                    <w:rStyle w:val="Actividad"/>
                                  </w:rPr>
                                  <w:t>juegos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Style w:val="Integrantes"/>
                              </w:rPr>
                              <w:id w:val="661207558"/>
                            </w:sdtPr>
                            <w:sdtEndPr>
                              <w:rPr>
                                <w:rStyle w:val="Integrantes"/>
                                <w:b/>
                                <w:bCs/>
                              </w:rPr>
                            </w:sdtEndPr>
                            <w:sdtContent>
                              <w:p w14:paraId="2641DAA4" w14:textId="72016B02" w:rsidR="00C63443" w:rsidRPr="00C63443" w:rsidRDefault="00C63443" w:rsidP="00C63443">
                                <w:pPr>
                                  <w:spacing w:after="0"/>
                                  <w:rPr>
                                    <w:rStyle w:val="Integrantes"/>
                                    <w:b/>
                                    <w:bCs/>
                                  </w:rPr>
                                </w:pPr>
                                <w:r w:rsidRPr="00C63443">
                                  <w:rPr>
                                    <w:rStyle w:val="Integrantes"/>
                                    <w:b/>
                                    <w:bCs/>
                                    <w:sz w:val="32"/>
                                    <w:szCs w:val="24"/>
                                  </w:rPr>
                                  <w:t>Proyecto Final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Style w:val="Integrantes"/>
                              </w:rPr>
                              <w:id w:val="-2001960372"/>
                            </w:sdtPr>
                            <w:sdtContent>
                              <w:p w14:paraId="4C772D87" w14:textId="77777777" w:rsidR="00EF778A" w:rsidRDefault="00775FC3" w:rsidP="009A4203">
                                <w:pPr>
                                  <w:spacing w:after="0"/>
                                  <w:rPr>
                                    <w:rStyle w:val="Integrantes"/>
                                  </w:rPr>
                                </w:pPr>
                                <w:r>
                                  <w:rPr>
                                    <w:rStyle w:val="Integrantes"/>
                                  </w:rPr>
                                  <w:t>Solís Torres Camilo Olinsser</w:t>
                                </w:r>
                              </w:p>
                            </w:sdtContent>
                          </w:sdt>
                          <w:p w14:paraId="131A8111" w14:textId="77777777" w:rsidR="00F212A9" w:rsidRPr="00BE0291" w:rsidRDefault="00F212A9">
                            <w:pPr>
                              <w:rPr>
                                <w:rStyle w:val="Integrant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C6A8" id="Cuadro de texto 1" o:spid="_x0000_s1028" type="#_x0000_t202" style="position:absolute;margin-left:0;margin-top:444.95pt;width:391.15pt;height:312.1pt;z-index:25166028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" filled="f" stroked="f" strokeweight=".5pt">
                <v:textbox>
                  <w:txbxContent>
                    <w:p w14:paraId="48C1FFC2" w14:textId="381BAF80" w:rsidR="0064749C" w:rsidRDefault="00EF778A">
                      <w:r>
                        <w:br/>
                      </w:r>
                      <w:sdt>
                        <w:sdtPr>
                          <w:rPr>
                            <w:rStyle w:val="Materia"/>
                          </w:rPr>
                          <w:id w:val="-1202401442"/>
                          <w15:appearance w15:val="hidden"/>
                        </w:sdtPr>
                        <w:sdtEndPr>
                          <w:rPr>
                            <w:rStyle w:val="Fuentedeprrafopredeter"/>
                            <w:rFonts w:asciiTheme="minorHAnsi" w:hAnsiTheme="minorHAnsi"/>
                            <w:b w:val="0"/>
                            <w:color w:val="auto"/>
                            <w:sz w:val="22"/>
                          </w:rPr>
                        </w:sdtEndPr>
                        <w:sdtContent>
                          <w:sdt>
                            <w:sdtPr>
                              <w:rPr>
                                <w:rStyle w:val="Materia"/>
                              </w:rPr>
                              <w:id w:val="-1247572930"/>
                            </w:sdtPr>
                            <w:sdtContent>
                              <w:r w:rsidR="00C63443">
                                <w:rPr>
                                  <w:rStyle w:val="Materia"/>
                                </w:rPr>
                                <w:t>Construcción de Base de Datos</w:t>
                              </w:r>
                            </w:sdtContent>
                          </w:sdt>
                        </w:sdtContent>
                      </w:sdt>
                    </w:p>
                    <w:sdt>
                      <w:sdtPr>
                        <w:rPr>
                          <w:rStyle w:val="Actividad"/>
                        </w:rPr>
                        <w:alias w:val="Actividad"/>
                        <w:tag w:val="Actividad"/>
                        <w:id w:val="-478845922"/>
                      </w:sdtPr>
                      <w:sdtEndPr>
                        <w:rPr>
                          <w:rStyle w:val="Actividad"/>
                          <w:szCs w:val="20"/>
                        </w:rPr>
                      </w:sdtEndPr>
                      <w:sdtContent>
                        <w:p w14:paraId="557D8C2B" w14:textId="5BC298B8" w:rsidR="00EF778A" w:rsidRDefault="00D30068">
                          <w:pPr>
                            <w:rPr>
                              <w:rStyle w:val="Actividad"/>
                              <w:szCs w:val="20"/>
                            </w:rPr>
                          </w:pPr>
                          <w:r>
                            <w:rPr>
                              <w:rStyle w:val="Actividad"/>
                            </w:rPr>
                            <w:t xml:space="preserve">Mi lista de </w:t>
                          </w:r>
                          <w:r w:rsidR="0050593E">
                            <w:rPr>
                              <w:rStyle w:val="Actividad"/>
                            </w:rPr>
                            <w:t>juegos</w:t>
                          </w:r>
                        </w:p>
                      </w:sdtContent>
                    </w:sdt>
                    <w:sdt>
                      <w:sdtPr>
                        <w:rPr>
                          <w:rStyle w:val="Integrantes"/>
                        </w:rPr>
                        <w:id w:val="661207558"/>
                      </w:sdtPr>
                      <w:sdtEndPr>
                        <w:rPr>
                          <w:rStyle w:val="Integrantes"/>
                          <w:b/>
                          <w:bCs/>
                        </w:rPr>
                      </w:sdtEndPr>
                      <w:sdtContent>
                        <w:p w14:paraId="2641DAA4" w14:textId="72016B02" w:rsidR="00C63443" w:rsidRPr="00C63443" w:rsidRDefault="00C63443" w:rsidP="00C63443">
                          <w:pPr>
                            <w:spacing w:after="0"/>
                            <w:rPr>
                              <w:rStyle w:val="Integrantes"/>
                              <w:b/>
                              <w:bCs/>
                            </w:rPr>
                          </w:pPr>
                          <w:r w:rsidRPr="00C63443">
                            <w:rPr>
                              <w:rStyle w:val="Integrantes"/>
                              <w:b/>
                              <w:bCs/>
                              <w:sz w:val="32"/>
                              <w:szCs w:val="24"/>
                            </w:rPr>
                            <w:t>Proyecto Final</w:t>
                          </w:r>
                        </w:p>
                      </w:sdtContent>
                    </w:sdt>
                    <w:sdt>
                      <w:sdtPr>
                        <w:rPr>
                          <w:rStyle w:val="Integrantes"/>
                        </w:rPr>
                        <w:id w:val="-2001960372"/>
                      </w:sdtPr>
                      <w:sdtContent>
                        <w:p w14:paraId="4C772D87" w14:textId="77777777" w:rsidR="00EF778A" w:rsidRDefault="00775FC3" w:rsidP="009A4203">
                          <w:pPr>
                            <w:spacing w:after="0"/>
                            <w:rPr>
                              <w:rStyle w:val="Integrantes"/>
                            </w:rPr>
                          </w:pPr>
                          <w:r>
                            <w:rPr>
                              <w:rStyle w:val="Integrantes"/>
                            </w:rPr>
                            <w:t>Solís Torres Camilo Olinsser</w:t>
                          </w:r>
                        </w:p>
                      </w:sdtContent>
                    </w:sdt>
                    <w:p w14:paraId="131A8111" w14:textId="77777777" w:rsidR="00F212A9" w:rsidRPr="00BE0291" w:rsidRDefault="00F212A9">
                      <w:pPr>
                        <w:rPr>
                          <w:rStyle w:val="Integrant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4749C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5F479EC" wp14:editId="2EF60A68">
                <wp:simplePos x="0" y="0"/>
                <wp:positionH relativeFrom="column">
                  <wp:posOffset>-4554912</wp:posOffset>
                </wp:positionH>
                <wp:positionV relativeFrom="paragraph">
                  <wp:posOffset>-2906016</wp:posOffset>
                </wp:positionV>
                <wp:extent cx="12592376" cy="14201906"/>
                <wp:effectExtent l="0" t="0" r="723900" b="28575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2376" cy="14201906"/>
                          <a:chOff x="0" y="0"/>
                          <a:chExt cx="12592376" cy="14201906"/>
                        </a:xfrm>
                      </wpg:grpSpPr>
                      <wps:wsp>
                        <wps:cNvPr id="72" name="Rectángulo 72"/>
                        <wps:cNvSpPr/>
                        <wps:spPr>
                          <a:xfrm>
                            <a:off x="3449275" y="1975449"/>
                            <a:ext cx="7775646" cy="10069295"/>
                          </a:xfrm>
                          <a:prstGeom prst="rect">
                            <a:avLst/>
                          </a:prstGeom>
                          <a:solidFill>
                            <a:srgbClr val="D9D9D9">
                              <a:alpha val="5882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ángulo 67"/>
                        <wps:cNvSpPr/>
                        <wps:spPr>
                          <a:xfrm rot="2681451">
                            <a:off x="4087211" y="4453102"/>
                            <a:ext cx="605969" cy="605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ángulo 63"/>
                        <wps:cNvSpPr/>
                        <wps:spPr>
                          <a:xfrm rot="2681451">
                            <a:off x="4989786" y="1792671"/>
                            <a:ext cx="1156324" cy="1157391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ángulo 62"/>
                        <wps:cNvSpPr/>
                        <wps:spPr>
                          <a:xfrm rot="2681451">
                            <a:off x="3457247" y="1584434"/>
                            <a:ext cx="1042953" cy="104295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ángulo 61"/>
                        <wps:cNvSpPr/>
                        <wps:spPr>
                          <a:xfrm rot="2681451">
                            <a:off x="4478064" y="2983624"/>
                            <a:ext cx="499659" cy="49965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ángulo 59"/>
                        <wps:cNvSpPr/>
                        <wps:spPr>
                          <a:xfrm rot="2681451">
                            <a:off x="5525814" y="2896257"/>
                            <a:ext cx="1156324" cy="1157391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50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ángulo 50"/>
                        <wps:cNvSpPr/>
                        <wps:spPr>
                          <a:xfrm rot="2681451">
                            <a:off x="3696357" y="3904593"/>
                            <a:ext cx="722764" cy="72276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ángulo 51"/>
                        <wps:cNvSpPr/>
                        <wps:spPr>
                          <a:xfrm rot="2681451">
                            <a:off x="3040774" y="4604845"/>
                            <a:ext cx="847361" cy="84736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 rot="2681451">
                            <a:off x="10386192" y="13369158"/>
                            <a:ext cx="700405" cy="7004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ángulo 15"/>
                        <wps:cNvSpPr/>
                        <wps:spPr>
                          <a:xfrm rot="2681451">
                            <a:off x="6307521" y="11056226"/>
                            <a:ext cx="978786" cy="97878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681451">
                            <a:off x="6731219" y="9115096"/>
                            <a:ext cx="1836241" cy="1836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ombo Principal"/>
                        <wps:cNvSpPr/>
                        <wps:spPr>
                          <a:xfrm>
                            <a:off x="0" y="5820760"/>
                            <a:ext cx="8538096" cy="8381146"/>
                          </a:xfrm>
                          <a:prstGeom prst="diamond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BC9155" w14:textId="77777777" w:rsidR="0064749C" w:rsidRDefault="0064749C" w:rsidP="0064749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 rot="2681451">
                            <a:off x="8525861" y="2301765"/>
                            <a:ext cx="4066515" cy="3713605"/>
                          </a:xfrm>
                          <a:prstGeom prst="rect">
                            <a:avLst/>
                          </a:prstGeom>
                          <a:solidFill>
                            <a:srgbClr val="BFBFBF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2"/>
                        <wps:cNvSpPr/>
                        <wps:spPr>
                          <a:xfrm rot="2681451">
                            <a:off x="8049611" y="4474122"/>
                            <a:ext cx="2047404" cy="204740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681451">
                            <a:off x="5911412" y="7160172"/>
                            <a:ext cx="1836241" cy="1836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681451">
                            <a:off x="6762750" y="7380890"/>
                            <a:ext cx="1836241" cy="1836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681451">
                            <a:off x="6762750" y="8232227"/>
                            <a:ext cx="1836241" cy="1836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ángulo 16"/>
                        <wps:cNvSpPr/>
                        <wps:spPr>
                          <a:xfrm rot="2681451">
                            <a:off x="9050721" y="11529191"/>
                            <a:ext cx="978786" cy="97878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 rot="2681451">
                            <a:off x="9838997" y="11466129"/>
                            <a:ext cx="978786" cy="97878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ángulo 19"/>
                        <wps:cNvSpPr/>
                        <wps:spPr>
                          <a:xfrm rot="2681451">
                            <a:off x="7134554" y="11221107"/>
                            <a:ext cx="1605066" cy="16050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ángulo 13"/>
                        <wps:cNvSpPr/>
                        <wps:spPr>
                          <a:xfrm rot="2681451">
                            <a:off x="7884073" y="11056226"/>
                            <a:ext cx="978786" cy="97878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 rot="2681451">
                            <a:off x="10816459" y="11529191"/>
                            <a:ext cx="978786" cy="97878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 rot="2681451">
                            <a:off x="8949559" y="10450567"/>
                            <a:ext cx="786616" cy="7866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 rot="2681451">
                            <a:off x="8602717" y="9662291"/>
                            <a:ext cx="786616" cy="7866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 rot="2681451">
                            <a:off x="8981090" y="10040664"/>
                            <a:ext cx="786616" cy="7866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ángulo 27"/>
                        <wps:cNvSpPr/>
                        <wps:spPr>
                          <a:xfrm rot="2681451">
                            <a:off x="7719192" y="6508531"/>
                            <a:ext cx="330584" cy="3305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ángulo 28"/>
                        <wps:cNvSpPr/>
                        <wps:spPr>
                          <a:xfrm rot="2681451">
                            <a:off x="9411357" y="7790793"/>
                            <a:ext cx="1807789" cy="18077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ángulo 31"/>
                        <wps:cNvSpPr/>
                        <wps:spPr>
                          <a:xfrm rot="2681451">
                            <a:off x="9138088" y="8904890"/>
                            <a:ext cx="309208" cy="30920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ángulo 32"/>
                        <wps:cNvSpPr/>
                        <wps:spPr>
                          <a:xfrm rot="2681451">
                            <a:off x="10231164" y="7759262"/>
                            <a:ext cx="1807789" cy="18077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ángulo 33"/>
                        <wps:cNvSpPr/>
                        <wps:spPr>
                          <a:xfrm rot="2681451">
                            <a:off x="10231164" y="9525000"/>
                            <a:ext cx="1807789" cy="18077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ángulo 34"/>
                        <wps:cNvSpPr/>
                        <wps:spPr>
                          <a:xfrm rot="2681451">
                            <a:off x="9895490" y="9693822"/>
                            <a:ext cx="786616" cy="7866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 rot="18914541">
                            <a:off x="9354207" y="4981903"/>
                            <a:ext cx="61568" cy="608585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ángulo 36"/>
                        <wps:cNvSpPr/>
                        <wps:spPr>
                          <a:xfrm rot="13492340" flipH="1">
                            <a:off x="5393778" y="0"/>
                            <a:ext cx="45719" cy="60173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ángulo 41"/>
                        <wps:cNvSpPr/>
                        <wps:spPr>
                          <a:xfrm rot="2681451">
                            <a:off x="5285390" y="4736881"/>
                            <a:ext cx="605969" cy="605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ángulo 42"/>
                        <wps:cNvSpPr/>
                        <wps:spPr>
                          <a:xfrm rot="2681451">
                            <a:off x="6199790" y="4705350"/>
                            <a:ext cx="641986" cy="64198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ángulo 43"/>
                        <wps:cNvSpPr/>
                        <wps:spPr>
                          <a:xfrm rot="2681451">
                            <a:off x="4446533" y="5443045"/>
                            <a:ext cx="499659" cy="49965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ángulo 44"/>
                        <wps:cNvSpPr/>
                        <wps:spPr>
                          <a:xfrm rot="2681451">
                            <a:off x="4692212" y="4995041"/>
                            <a:ext cx="330584" cy="3305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ángulo 45"/>
                        <wps:cNvSpPr/>
                        <wps:spPr>
                          <a:xfrm rot="2681451">
                            <a:off x="4780893" y="4137791"/>
                            <a:ext cx="628239" cy="62823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ángulo 46"/>
                        <wps:cNvSpPr/>
                        <wps:spPr>
                          <a:xfrm rot="2681451">
                            <a:off x="5947542" y="4106260"/>
                            <a:ext cx="628239" cy="62823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ángulo 47"/>
                        <wps:cNvSpPr/>
                        <wps:spPr>
                          <a:xfrm rot="2681451">
                            <a:off x="6874423" y="3708838"/>
                            <a:ext cx="499659" cy="49965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ángulo 48"/>
                        <wps:cNvSpPr/>
                        <wps:spPr>
                          <a:xfrm rot="2681451">
                            <a:off x="6697717" y="3141279"/>
                            <a:ext cx="499110" cy="4540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 rot="2681451">
                            <a:off x="4711262" y="3488121"/>
                            <a:ext cx="499110" cy="4540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ángulo 52"/>
                        <wps:cNvSpPr/>
                        <wps:spPr>
                          <a:xfrm rot="2681451">
                            <a:off x="5266340" y="4440621"/>
                            <a:ext cx="624840" cy="5676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ángulo 53"/>
                        <wps:cNvSpPr/>
                        <wps:spPr>
                          <a:xfrm rot="2681451">
                            <a:off x="5266340" y="4156841"/>
                            <a:ext cx="624840" cy="5676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ángulo 54"/>
                        <wps:cNvSpPr/>
                        <wps:spPr>
                          <a:xfrm rot="2681451">
                            <a:off x="6212271" y="4093779"/>
                            <a:ext cx="624840" cy="5676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ángulo 55"/>
                        <wps:cNvSpPr/>
                        <wps:spPr>
                          <a:xfrm rot="2681451">
                            <a:off x="6212271" y="4440621"/>
                            <a:ext cx="624840" cy="5676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ángulo 56"/>
                        <wps:cNvSpPr/>
                        <wps:spPr>
                          <a:xfrm rot="2681451">
                            <a:off x="6886904" y="3507171"/>
                            <a:ext cx="523875" cy="4419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ángulo 57"/>
                        <wps:cNvSpPr/>
                        <wps:spPr>
                          <a:xfrm rot="2681451">
                            <a:off x="7018940" y="2737288"/>
                            <a:ext cx="187960" cy="1790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ángulo 60"/>
                        <wps:cNvSpPr/>
                        <wps:spPr>
                          <a:xfrm rot="2681451">
                            <a:off x="3343604" y="2694590"/>
                            <a:ext cx="1148715" cy="10445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ángulo 64"/>
                        <wps:cNvSpPr/>
                        <wps:spPr>
                          <a:xfrm rot="2681451">
                            <a:off x="5524074" y="2371402"/>
                            <a:ext cx="1140648" cy="10505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ángulo 65"/>
                        <wps:cNvSpPr/>
                        <wps:spPr>
                          <a:xfrm rot="2681451">
                            <a:off x="5500195" y="1862302"/>
                            <a:ext cx="1188720" cy="100203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ángulo 66"/>
                        <wps:cNvSpPr/>
                        <wps:spPr>
                          <a:xfrm rot="2681451">
                            <a:off x="3324554" y="2177612"/>
                            <a:ext cx="1188720" cy="100203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ángulo 68"/>
                        <wps:cNvSpPr/>
                        <wps:spPr>
                          <a:xfrm rot="2681451">
                            <a:off x="4843298" y="2516571"/>
                            <a:ext cx="187960" cy="1790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ángulo 70"/>
                        <wps:cNvSpPr/>
                        <wps:spPr>
                          <a:xfrm rot="2681451">
                            <a:off x="4742793" y="3286453"/>
                            <a:ext cx="523875" cy="4419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ángulo 71"/>
                        <wps:cNvSpPr/>
                        <wps:spPr>
                          <a:xfrm rot="2681451">
                            <a:off x="5341883" y="3002674"/>
                            <a:ext cx="523875" cy="4419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196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F479EC" id="Grupo 73" o:spid="_x0000_s1029" style="position:absolute;margin-left:-358.65pt;margin-top:-228.8pt;width:991.55pt;height:1118.25pt;z-index:-251657216" coordsize="125923,14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">
                <v:rect id="Rectángulo 72" o:spid="_x0000_s1030" style="position:absolute;left:34492;top:19754;width:77757;height:100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" fillcolor="#d9d9d9" stroked="f" strokeweight="1pt">
                  <v:fill opacity="38550f"/>
                </v:rect>
                <v:rect id="Rectángulo 67" o:spid="_x0000_s1031" style="position:absolute;left:40872;top:44531;width:6059;height:6059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" fillcolor="#a5a5a5 [2092]" stroked="f" strokeweight="1pt">
                  <v:fill opacity="32896f"/>
                </v:rect>
                <v:rect id="Rectángulo 63" o:spid="_x0000_s1032" style="position:absolute;left:49897;top:17926;width:11564;height:11574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" fillcolor="#82b0e4 [1311]" stroked="f" strokeweight="1pt">
                  <v:fill opacity="32896f"/>
                </v:rect>
                <v:rect id="Rectángulo 62" o:spid="_x0000_s1033" style="position:absolute;left:34572;top:15844;width:10430;height:10429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" fillcolor="#4fcdff [1941]" stroked="f" strokeweight="1pt">
                  <v:fill opacity="32896f"/>
                </v:rect>
                <v:rect id="Rectángulo 61" o:spid="_x0000_s1034" style="position:absolute;left:44780;top:29836;width:4997;height:499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" fillcolor="#112f51 [2415]" stroked="f" strokeweight="1pt">
                  <v:fill opacity="32896f"/>
                </v:rect>
                <v:rect id="Rectángulo 59" o:spid="_x0000_s1035" style="position:absolute;left:55258;top:28962;width:11563;height:11574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" fillcolor="#0b1f36 [1615]" stroked="f" strokeweight="1pt">
                  <v:fill opacity="32896f"/>
                </v:rect>
                <v:rect id="Rectángulo 50" o:spid="_x0000_s1036" style="position:absolute;left:36963;top:39045;width:7228;height:722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" fillcolor="#4fcdff [1941]" stroked="f" strokeweight="1pt">
                  <v:fill opacity="32896f"/>
                </v:rect>
                <v:rect id="Rectángulo 51" o:spid="_x0000_s1037" style="position:absolute;left:30407;top:46048;width:8474;height:8474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" fillcolor="#4fcdff [1941]" stroked="f" strokeweight="1pt">
                  <v:fill opacity="32896f"/>
                </v:rect>
                <v:rect id="Rectángulo 20" o:spid="_x0000_s1038" style="position:absolute;left:103861;top:133691;width:7004;height:7004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" fillcolor="#d8d8d8 [2732]" stroked="f" strokeweight="1pt">
                  <v:fill opacity="32896f"/>
                </v:rect>
                <v:rect id="Rectángulo 15" o:spid="_x0000_s1039" style="position:absolute;left:63075;top:110562;width:9788;height:978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" fillcolor="#bfbfbf [2412]" stroked="f" strokeweight="1pt">
                  <v:fill opacity="32896f"/>
                </v:rect>
                <v:rect id="Rectángulo 12" o:spid="_x0000_s1040" style="position:absolute;left:67312;top:91150;width:18362;height:18363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" fillcolor="#bfbfbf [2412]" stroked="f" strokeweight="1pt">
                  <v:fill opacity="32896f"/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Principal" o:spid="_x0000_s1041" type="#_x0000_t4" style="position:absolute;top:58207;width:85380;height:83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" fillcolor="#104762 [814]" stroked="f" strokeweight="1pt">
                  <v:textbox>
                    <w:txbxContent>
                      <w:p w14:paraId="04BC9155" w14:textId="77777777" w:rsidR="0064749C" w:rsidRDefault="0064749C" w:rsidP="0064749C">
                        <w:pPr>
                          <w:jc w:val="center"/>
                        </w:pPr>
                      </w:p>
                    </w:txbxContent>
                  </v:textbox>
                </v:shape>
                <v:rect id="Rectángulo 7" o:spid="_x0000_s1042" style="position:absolute;left:85258;top:23017;width:40665;height:3713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" fillcolor="#bfbfbf" stroked="f" strokeweight="1pt">
                  <v:fill opacity="32896f"/>
                </v:rect>
                <v:rect id="Rectángulo 2" o:spid="_x0000_s1043" style="position:absolute;left:80496;top:44741;width:20474;height:20474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" fillcolor="#bfbfbf [2412]" stroked="f" strokeweight="1pt">
                  <v:fill opacity="32896f"/>
                </v:rect>
                <v:rect id="Rectángulo 8" o:spid="_x0000_s1044" style="position:absolute;left:59114;top:71601;width:18362;height:18363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" fillcolor="#d8d8d8 [2732]" stroked="f" strokeweight="1pt">
                  <v:fill opacity="32896f"/>
                </v:rect>
                <v:rect id="Rectángulo 9" o:spid="_x0000_s1045" style="position:absolute;left:67627;top:73808;width:18362;height:18363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" fillcolor="#d8d8d8 [2732]" stroked="f" strokeweight="1pt">
                  <v:fill opacity="32896f"/>
                </v:rect>
                <v:rect id="Rectángulo 10" o:spid="_x0000_s1046" style="position:absolute;left:67627;top:82322;width:18362;height:18362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" fillcolor="#d8d8d8 [2732]" stroked="f" strokeweight="1pt">
                  <v:fill opacity="32896f"/>
                </v:rect>
                <v:rect id="Rectángulo 16" o:spid="_x0000_s1047" style="position:absolute;left:90507;top:115291;width:9788;height:978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" fillcolor="#bfbfbf [2412]" stroked="f" strokeweight="1pt">
                  <v:fill opacity="32896f"/>
                </v:rect>
                <v:rect id="Rectángulo 17" o:spid="_x0000_s1048" style="position:absolute;left:98389;top:114661;width:9788;height:978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" fillcolor="#bfbfbf [2412]" stroked="f" strokeweight="1pt">
                  <v:fill opacity="32896f"/>
                </v:rect>
                <v:rect id="Rectángulo 19" o:spid="_x0000_s1049" style="position:absolute;left:71345;top:112211;width:16051;height:1605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" fillcolor="#bfbfbf [2412]" stroked="f" strokeweight="1pt">
                  <v:fill opacity="32896f"/>
                </v:rect>
                <v:rect id="Rectángulo 13" o:spid="_x0000_s1050" style="position:absolute;left:78840;top:110562;width:9788;height:978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" fillcolor="#bfbfbf [2412]" stroked="f" strokeweight="1pt">
                  <v:fill opacity="32896f"/>
                </v:rect>
                <v:rect id="Rectángulo 21" o:spid="_x0000_s1051" style="position:absolute;left:108164;top:115291;width:9788;height:978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" fillcolor="#bfbfbf [2412]" stroked="f" strokeweight="1pt">
                  <v:fill opacity="32896f"/>
                </v:rect>
                <v:rect id="Rectángulo 24" o:spid="_x0000_s1052" style="position:absolute;left:89495;top:104505;width:7866;height:786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" fillcolor="#bfbfbf [2412]" stroked="f" strokeweight="1pt">
                  <v:fill opacity="32896f"/>
                </v:rect>
                <v:rect id="Rectángulo 25" o:spid="_x0000_s1053" style="position:absolute;left:86027;top:96622;width:7866;height:786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" fillcolor="#bfbfbf [2412]" stroked="f" strokeweight="1pt">
                  <v:fill opacity="32896f"/>
                </v:rect>
                <v:rect id="Rectángulo 26" o:spid="_x0000_s1054" style="position:absolute;left:89810;top:100406;width:7867;height:786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" fillcolor="#bfbfbf [2412]" stroked="f" strokeweight="1pt">
                  <v:fill opacity="32896f"/>
                </v:rect>
                <v:rect id="Rectángulo 27" o:spid="_x0000_s1055" style="position:absolute;left:77191;top:65085;width:3306;height:330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" fillcolor="#bfbfbf [2412]" stroked="f" strokeweight="1pt">
                  <v:fill opacity="32896f"/>
                </v:rect>
                <v:rect id="Rectángulo 28" o:spid="_x0000_s1056" style="position:absolute;left:94113;top:77907;width:18078;height:1807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" fillcolor="#bfbfbf [2412]" stroked="f" strokeweight="1pt">
                  <v:fill opacity="32896f"/>
                </v:rect>
                <v:rect id="Rectángulo 31" o:spid="_x0000_s1057" style="position:absolute;left:91380;top:89048;width:3092;height:3092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" fillcolor="#bfbfbf [2412]" stroked="f" strokeweight="1pt">
                  <v:fill opacity="32896f"/>
                </v:rect>
                <v:rect id="Rectángulo 32" o:spid="_x0000_s1058" style="position:absolute;left:102311;top:77592;width:18078;height:18078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" fillcolor="#bfbfbf [2412]" stroked="f" strokeweight="1pt">
                  <v:fill opacity="32896f"/>
                </v:rect>
                <v:rect id="Rectángulo 33" o:spid="_x0000_s1059" style="position:absolute;left:102311;top:95250;width:18078;height:1807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" fillcolor="#bfbfbf [2412]" stroked="f" strokeweight="1pt">
                  <v:fill opacity="32896f"/>
                </v:rect>
                <v:rect id="Rectángulo 34" o:spid="_x0000_s1060" style="position:absolute;left:98954;top:96938;width:7867;height:786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" fillcolor="#bfbfbf [2412]" stroked="f" strokeweight="1pt">
                  <v:fill opacity="32896f"/>
                </v:rect>
                <v:rect id="Rectángulo 35" o:spid="_x0000_s1061" style="position:absolute;left:93542;top:49819;width:615;height:60858;rotation:-293323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" fillcolor="#a5a5a5 [2092]" stroked="f" strokeweight="1pt"/>
                <v:rect id="Rectángulo 36" o:spid="_x0000_s1062" style="position:absolute;left:53937;width:457;height:60173;rotation:8855727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" fillcolor="#a5a5a5 [2092]" stroked="f" strokeweight="1pt"/>
                <v:rect id="Rectángulo 41" o:spid="_x0000_s1063" style="position:absolute;left:52853;top:47368;width:6060;height:606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" fillcolor="#a5a5a5 [2092]" stroked="f" strokeweight="1pt">
                  <v:fill opacity="32896f"/>
                </v:rect>
                <v:rect id="Rectángulo 42" o:spid="_x0000_s1064" style="position:absolute;left:61997;top:47053;width:6420;height:642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" fillcolor="#4fcdff [1941]" stroked="f" strokeweight="1pt">
                  <v:fill opacity="32896f"/>
                </v:rect>
                <v:rect id="Rectángulo 43" o:spid="_x0000_s1065" style="position:absolute;left:44465;top:54430;width:4996;height:499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" fillcolor="#bfbfbf [2412]" stroked="f" strokeweight="1pt">
                  <v:fill opacity="32896f"/>
                </v:rect>
                <v:rect id="Rectángulo 44" o:spid="_x0000_s1066" style="position:absolute;left:46922;top:49950;width:3305;height:330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" fillcolor="#bfbfbf [2412]" stroked="f" strokeweight="1pt">
                  <v:fill opacity="32896f"/>
                </v:rect>
                <v:rect id="Rectángulo 45" o:spid="_x0000_s1067" style="position:absolute;left:47808;top:41377;width:6283;height:6283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" fillcolor="#bfbfbf [2412]" stroked="f" strokeweight="1pt">
                  <v:fill opacity="32896f"/>
                </v:rect>
                <v:rect id="Rectángulo 46" o:spid="_x0000_s1068" style="position:absolute;left:59475;top:41062;width:6282;height:6282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" fillcolor="#bfbfbf [2412]" stroked="f" strokeweight="1pt">
                  <v:fill opacity="32896f"/>
                </v:rect>
                <v:rect id="Rectángulo 47" o:spid="_x0000_s1069" style="position:absolute;left:68744;top:37088;width:4996;height:499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" fillcolor="#bfbfbf [2412]" stroked="f" strokeweight="1pt">
                  <v:fill opacity="32896f"/>
                </v:rect>
                <v:rect id="Rectángulo 48" o:spid="_x0000_s1070" style="position:absolute;left:66977;top:31412;width:4991;height:4541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" fillcolor="#d8d8d8 [2732]" stroked="f" strokeweight="1pt">
                  <v:fill opacity="32896f"/>
                </v:rect>
                <v:rect id="Rectángulo 49" o:spid="_x0000_s1071" style="position:absolute;left:47112;top:34881;width:4991;height:454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" fillcolor="#bfbfbf [2412]" stroked="f" strokeweight="1pt">
                  <v:fill opacity="32896f"/>
                </v:rect>
                <v:rect id="Rectángulo 52" o:spid="_x0000_s1072" style="position:absolute;left:52663;top:44406;width:6248;height:567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" fillcolor="#f2f2f2 [3052]" stroked="f" strokeweight="1pt">
                  <v:fill opacity="32896f"/>
                </v:rect>
                <v:rect id="Rectángulo 53" o:spid="_x0000_s1073" style="position:absolute;left:52663;top:41568;width:6248;height:567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" fillcolor="#f2f2f2 [3052]" stroked="f" strokeweight="1pt">
                  <v:fill opacity="32896f"/>
                </v:rect>
                <v:rect id="Rectángulo 54" o:spid="_x0000_s1074" style="position:absolute;left:62122;top:40937;width:6249;height:567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" fillcolor="#f2f2f2 [3052]" stroked="f" strokeweight="1pt">
                  <v:fill opacity="32896f"/>
                </v:rect>
                <v:rect id="Rectángulo 55" o:spid="_x0000_s1075" style="position:absolute;left:62122;top:44406;width:6249;height:5677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" fillcolor="#f2f2f2 [3052]" stroked="f" strokeweight="1pt">
                  <v:fill opacity="32896f"/>
                </v:rect>
                <v:rect id="Rectángulo 56" o:spid="_x0000_s1076" style="position:absolute;left:68869;top:35071;width:5238;height:442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" fillcolor="#f2f2f2 [3052]" stroked="f" strokeweight="1pt">
                  <v:fill opacity="32896f"/>
                </v:rect>
                <v:rect id="Rectángulo 57" o:spid="_x0000_s1077" style="position:absolute;left:70189;top:27372;width:1880;height:1791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" fillcolor="#f2f2f2 [3052]" stroked="f" strokeweight="1pt">
                  <v:fill opacity="32896f"/>
                </v:rect>
                <v:rect id="Rectángulo 60" o:spid="_x0000_s1078" style="position:absolute;left:33436;top:26945;width:11487;height:10446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" fillcolor="#bfbfbf [2412]" stroked="f" strokeweight="1pt">
                  <v:fill opacity="32896f"/>
                </v:rect>
                <v:rect id="Rectángulo 64" o:spid="_x0000_s1079" style="position:absolute;left:55240;top:23714;width:11407;height:10505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" fillcolor="#f2f2f2 [3052]" stroked="f" strokeweight="1pt">
                  <v:fill opacity="32896f"/>
                </v:rect>
                <v:rect id="Rectángulo 65" o:spid="_x0000_s1080" style="position:absolute;left:55001;top:18623;width:11888;height:1002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" fillcolor="#f2f2f2 [3052]" stroked="f" strokeweight="1pt">
                  <v:fill opacity="32896f"/>
                </v:rect>
                <v:rect id="Rectángulo 66" o:spid="_x0000_s1081" style="position:absolute;left:33245;top:21776;width:11887;height:1002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" fillcolor="#f2f2f2 [3052]" stroked="f" strokeweight="1pt">
                  <v:fill opacity="32896f"/>
                </v:rect>
                <v:rect id="Rectángulo 68" o:spid="_x0000_s1082" style="position:absolute;left:48432;top:25165;width:1880;height:1791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" fillcolor="#f2f2f2 [3052]" stroked="f" strokeweight="1pt">
                  <v:fill opacity="32896f"/>
                </v:rect>
                <v:rect id="Rectángulo 70" o:spid="_x0000_s1083" style="position:absolute;left:47427;top:32864;width:5239;height:442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" fillcolor="#f2f2f2 [3052]" stroked="f" strokeweight="1pt">
                  <v:fill opacity="32896f"/>
                </v:rect>
                <v:rect id="Rectángulo 71" o:spid="_x0000_s1084" style="position:absolute;left:53418;top:30026;width:5239;height:4420;rotation:29288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" fillcolor="#f2f2f2 [3052]" stroked="f" strokeweight="1pt">
                  <v:fill opacity="32896f"/>
                </v:rect>
              </v:group>
            </w:pict>
          </mc:Fallback>
        </mc:AlternateContent>
      </w:r>
      <w:r w:rsidR="0064749C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261075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E3B22" w14:textId="77777777" w:rsidR="00877BBF" w:rsidRDefault="00877BBF">
          <w:pPr>
            <w:pStyle w:val="TtuloTDC"/>
          </w:pPr>
          <w:r>
            <w:rPr>
              <w:lang w:val="es-ES"/>
            </w:rPr>
            <w:t>Contenido</w:t>
          </w:r>
        </w:p>
        <w:p w14:paraId="5DCC63C0" w14:textId="57D29799" w:rsidR="00A41C8A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22622" w:history="1">
            <w:r w:rsidR="00A41C8A" w:rsidRPr="00AE49A0">
              <w:rPr>
                <w:rStyle w:val="Hipervnculo"/>
                <w:noProof/>
              </w:rPr>
              <w:t>Introducción</w:t>
            </w:r>
            <w:r w:rsidR="00A41C8A">
              <w:rPr>
                <w:noProof/>
                <w:webHidden/>
              </w:rPr>
              <w:tab/>
            </w:r>
            <w:r w:rsidR="00A41C8A">
              <w:rPr>
                <w:noProof/>
                <w:webHidden/>
              </w:rPr>
              <w:fldChar w:fldCharType="begin"/>
            </w:r>
            <w:r w:rsidR="00A41C8A">
              <w:rPr>
                <w:noProof/>
                <w:webHidden/>
              </w:rPr>
              <w:instrText xml:space="preserve"> PAGEREF _Toc125122622 \h </w:instrText>
            </w:r>
            <w:r w:rsidR="00A41C8A">
              <w:rPr>
                <w:noProof/>
                <w:webHidden/>
              </w:rPr>
            </w:r>
            <w:r w:rsidR="00A41C8A">
              <w:rPr>
                <w:noProof/>
                <w:webHidden/>
              </w:rPr>
              <w:fldChar w:fldCharType="separate"/>
            </w:r>
            <w:r w:rsidR="00A41C8A">
              <w:rPr>
                <w:noProof/>
                <w:webHidden/>
              </w:rPr>
              <w:t>3</w:t>
            </w:r>
            <w:r w:rsidR="00A41C8A">
              <w:rPr>
                <w:noProof/>
                <w:webHidden/>
              </w:rPr>
              <w:fldChar w:fldCharType="end"/>
            </w:r>
          </w:hyperlink>
        </w:p>
        <w:p w14:paraId="051BAA26" w14:textId="1A6D8E6F" w:rsidR="00A41C8A" w:rsidRDefault="00A41C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3" w:history="1">
            <w:r w:rsidRPr="00AE49A0">
              <w:rPr>
                <w:rStyle w:val="Hipervnculo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2EC7" w14:textId="5607169F" w:rsidR="00A41C8A" w:rsidRDefault="00A41C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4" w:history="1">
            <w:r w:rsidRPr="00AE49A0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39E5" w14:textId="32733D17" w:rsidR="00A41C8A" w:rsidRDefault="00A41C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5" w:history="1">
            <w:r w:rsidRPr="00AE49A0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E97A" w14:textId="5FC8E190" w:rsidR="00A41C8A" w:rsidRDefault="00A41C8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6" w:history="1">
            <w:r w:rsidRPr="00AE49A0">
              <w:rPr>
                <w:rStyle w:val="Hipervnculo"/>
                <w:noProof/>
              </w:rPr>
              <w:t>Look and Feel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945B" w14:textId="4A79ACA5" w:rsidR="00A41C8A" w:rsidRDefault="00A41C8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7" w:history="1">
            <w:r w:rsidRPr="00AE49A0">
              <w:rPr>
                <w:rStyle w:val="Hipervnculo"/>
                <w:noProof/>
              </w:rPr>
              <w:t>Pantallas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593F" w14:textId="7919FF56" w:rsidR="00A41C8A" w:rsidRDefault="00A41C8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8" w:history="1">
            <w:r w:rsidRPr="00AE49A0">
              <w:rPr>
                <w:rStyle w:val="Hipervnculo"/>
                <w:noProof/>
              </w:rPr>
              <w:t>Pantalla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BF33" w14:textId="7A83F195" w:rsidR="00A41C8A" w:rsidRDefault="00A41C8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29" w:history="1">
            <w:r w:rsidRPr="00AE49A0">
              <w:rPr>
                <w:rStyle w:val="Hipervnculo"/>
                <w:noProof/>
              </w:rPr>
              <w:t>Pantalla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3BDED" w14:textId="40DA03D6" w:rsidR="00A41C8A" w:rsidRDefault="00A41C8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0" w:history="1">
            <w:r w:rsidRPr="00AE49A0">
              <w:rPr>
                <w:rStyle w:val="Hipervnculo"/>
                <w:noProof/>
              </w:rPr>
              <w:t>Pantalla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01FD" w14:textId="2A58F446" w:rsidR="00A41C8A" w:rsidRDefault="00A41C8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1" w:history="1">
            <w:r w:rsidRPr="00AE49A0">
              <w:rPr>
                <w:rStyle w:val="Hipervnculo"/>
                <w:noProof/>
              </w:rPr>
              <w:t>Pantalla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B3F64" w14:textId="5EBABF04" w:rsidR="00A41C8A" w:rsidRDefault="00A41C8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2" w:history="1">
            <w:r w:rsidRPr="00AE49A0">
              <w:rPr>
                <w:rStyle w:val="Hipervnculo"/>
                <w:noProof/>
              </w:rPr>
              <w:t>Pantalla detalle de un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E286" w14:textId="5A56CFA4" w:rsidR="00A41C8A" w:rsidRDefault="00A41C8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3" w:history="1">
            <w:r w:rsidRPr="00AE49A0">
              <w:rPr>
                <w:rStyle w:val="Hipervnculo"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E30FA" w14:textId="57D0C936" w:rsidR="00A41C8A" w:rsidRDefault="00A41C8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4" w:history="1">
            <w:r w:rsidRPr="00AE49A0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9E239" w14:textId="548A5D43" w:rsidR="00A41C8A" w:rsidRDefault="00A41C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5" w:history="1">
            <w:r w:rsidRPr="00AE49A0">
              <w:rPr>
                <w:rStyle w:val="Hipervnculo"/>
                <w:noProof/>
              </w:rPr>
              <w:t>Consultas Sencillas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8AB20" w14:textId="1779F17C" w:rsidR="00A41C8A" w:rsidRDefault="00A41C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6" w:history="1">
            <w:r w:rsidRPr="00AE49A0">
              <w:rPr>
                <w:rStyle w:val="Hipervnculo"/>
                <w:noProof/>
              </w:rPr>
              <w:t>Consultas Multi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9E5BB" w14:textId="38C78777" w:rsidR="00A41C8A" w:rsidRDefault="00A41C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122637" w:history="1">
            <w:r w:rsidRPr="00AE49A0">
              <w:rPr>
                <w:rStyle w:val="Hipervnculo"/>
                <w:noProof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42C5" w14:textId="2C0F217C" w:rsidR="00877BBF" w:rsidRDefault="00000000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28615AFB" w14:textId="77777777" w:rsidR="00877BBF" w:rsidRDefault="00877BBF">
      <w:r>
        <w:br w:type="page"/>
      </w:r>
    </w:p>
    <w:p w14:paraId="39EC19BD" w14:textId="25A51A00" w:rsidR="00877BBF" w:rsidRPr="00877BBF" w:rsidRDefault="00C63443" w:rsidP="00877BBF">
      <w:pPr>
        <w:pStyle w:val="Ttulo1"/>
      </w:pPr>
      <w:bookmarkStart w:id="0" w:name="_Toc125122622"/>
      <w:r>
        <w:t>Introducción</w:t>
      </w:r>
      <w:bookmarkEnd w:id="0"/>
    </w:p>
    <w:p w14:paraId="31A4373C" w14:textId="4F3BE885" w:rsidR="00877BBF" w:rsidRDefault="0050593E" w:rsidP="00877BBF">
      <w:r>
        <w:t>Mi</w:t>
      </w:r>
      <w:r w:rsidR="00D30068">
        <w:t xml:space="preserve"> lista de videojuego </w:t>
      </w:r>
      <w:r>
        <w:t xml:space="preserve">es una aplicación web la cual constará con una base de datos para guardar la información generada por los distintos usuarios, constará de una interfaz </w:t>
      </w:r>
      <w:proofErr w:type="spellStart"/>
      <w:r>
        <w:t>grafica</w:t>
      </w:r>
      <w:proofErr w:type="spellEnd"/>
      <w:r>
        <w:t xml:space="preserve"> moderna para el uso intuitivo de los usuarios en general por lo que no requerirá de conocimientos especificaos para su uso.</w:t>
      </w:r>
    </w:p>
    <w:p w14:paraId="20988B39" w14:textId="5622AE25" w:rsidR="0050593E" w:rsidRDefault="0050593E" w:rsidP="00877BBF">
      <w:r>
        <w:t xml:space="preserve">El proyecto </w:t>
      </w:r>
      <w:proofErr w:type="spellStart"/>
      <w:r>
        <w:t>esta</w:t>
      </w:r>
      <w:proofErr w:type="spellEnd"/>
      <w:r>
        <w:t xml:space="preserve"> pensado para que sea utilizado por pequeños negocios que se dediquen a vender videojuegos y de esta manera poder ofrecer a sus compradores la facilidad de consultar su </w:t>
      </w:r>
      <w:proofErr w:type="spellStart"/>
      <w:r>
        <w:t>catalogo</w:t>
      </w:r>
      <w:proofErr w:type="spellEnd"/>
      <w:r>
        <w:t xml:space="preserve"> disponible desde la comodidad de su navegador web.</w:t>
      </w:r>
    </w:p>
    <w:p w14:paraId="2E297C91" w14:textId="401F9AC9" w:rsidR="00C63443" w:rsidRDefault="00C63443" w:rsidP="00C63443">
      <w:pPr>
        <w:pStyle w:val="Ttulo1"/>
      </w:pPr>
      <w:bookmarkStart w:id="1" w:name="_Toc125122623"/>
      <w:r>
        <w:t>Problema</w:t>
      </w:r>
      <w:bookmarkEnd w:id="1"/>
    </w:p>
    <w:p w14:paraId="1781DDD3" w14:textId="5F11D479" w:rsidR="00C63443" w:rsidRDefault="0050593E" w:rsidP="00C63443">
      <w:r>
        <w:t>Pequeños negocios que se dedican a vender videojuegos o a su distribución no dan mucho a conocerse porque se limitan a las personas que alguna vez han visto el local físico donde los venden el cual limita sus clientes al enfocarse en una sola zona.</w:t>
      </w:r>
    </w:p>
    <w:p w14:paraId="4A110C89" w14:textId="08297753" w:rsidR="0050593E" w:rsidRPr="00C63443" w:rsidRDefault="0050593E" w:rsidP="00C63443">
      <w:r>
        <w:t xml:space="preserve">Los compradores no suelen ir a visitar el local si no saben de antemano que tipo de juego están buscando puesto que esto es un pasatiempo y pasa una actividad la cual les quitara bastante de su tiempo el </w:t>
      </w:r>
      <w:proofErr w:type="spellStart"/>
      <w:r>
        <w:t>echo</w:t>
      </w:r>
      <w:proofErr w:type="spellEnd"/>
      <w:r>
        <w:t xml:space="preserve"> de ir hasta la tienda y e investigar si existe el videojuego que están buscando</w:t>
      </w:r>
    </w:p>
    <w:p w14:paraId="7ADA3818" w14:textId="39D3623A" w:rsidR="00C63443" w:rsidRDefault="00C63443" w:rsidP="00C63443">
      <w:pPr>
        <w:pStyle w:val="Ttulo1"/>
      </w:pPr>
      <w:bookmarkStart w:id="2" w:name="_Toc125122624"/>
      <w:r>
        <w:t>Objetivo</w:t>
      </w:r>
      <w:bookmarkEnd w:id="2"/>
    </w:p>
    <w:p w14:paraId="46CB7519" w14:textId="76115B80" w:rsidR="00C63443" w:rsidRPr="00C63443" w:rsidRDefault="008C4A4D" w:rsidP="00C63443">
      <w:r>
        <w:t xml:space="preserve">Ofrecer un </w:t>
      </w:r>
      <w:proofErr w:type="spellStart"/>
      <w:r>
        <w:t>catalogo</w:t>
      </w:r>
      <w:proofErr w:type="spellEnd"/>
      <w:r>
        <w:t xml:space="preserve"> con los videojuegos que el negocio venda, el catálogo deberá de contener información detallada de cada videojuego, la aplicación mostrara interfaces para registrar usuarios, iniciar sesión, agregar juegos editarlos y un sistema de valoración de juegos</w:t>
      </w:r>
    </w:p>
    <w:p w14:paraId="0E893BCC" w14:textId="06582637" w:rsidR="00C63443" w:rsidRDefault="00C63443" w:rsidP="00C63443">
      <w:pPr>
        <w:pStyle w:val="Ttulo1"/>
      </w:pPr>
      <w:bookmarkStart w:id="3" w:name="_Toc125122625"/>
      <w:r>
        <w:t>Solución</w:t>
      </w:r>
      <w:bookmarkEnd w:id="3"/>
    </w:p>
    <w:p w14:paraId="3781F9BE" w14:textId="5522C075" w:rsidR="00C63443" w:rsidRDefault="00C63443" w:rsidP="00C63443">
      <w:pPr>
        <w:pStyle w:val="Ttulo2"/>
      </w:pPr>
      <w:bookmarkStart w:id="4" w:name="_Toc125122626"/>
      <w:proofErr w:type="gramStart"/>
      <w:r>
        <w:t>Look</w:t>
      </w:r>
      <w:proofErr w:type="gramEnd"/>
      <w:r>
        <w:t xml:space="preserve"> and </w:t>
      </w:r>
      <w:proofErr w:type="spellStart"/>
      <w:r>
        <w:t>Feel</w:t>
      </w:r>
      <w:bookmarkEnd w:id="4"/>
      <w:proofErr w:type="spellEnd"/>
    </w:p>
    <w:p w14:paraId="3EA34D88" w14:textId="08A16913" w:rsidR="00FB570A" w:rsidRPr="00FB570A" w:rsidRDefault="00C63443" w:rsidP="00FB570A">
      <w:pPr>
        <w:pStyle w:val="Ttulo3"/>
      </w:pPr>
      <w:bookmarkStart w:id="5" w:name="_Toc125122627"/>
      <w:r w:rsidRPr="00FB570A">
        <w:t xml:space="preserve">Pantallas de </w:t>
      </w:r>
      <w:proofErr w:type="spellStart"/>
      <w:r w:rsidR="00FB570A" w:rsidRPr="00FB570A">
        <w:t>Login</w:t>
      </w:r>
      <w:bookmarkEnd w:id="5"/>
      <w:proofErr w:type="spellEnd"/>
    </w:p>
    <w:p w14:paraId="3348A970" w14:textId="16E158BC" w:rsidR="00FB570A" w:rsidRDefault="00FB570A" w:rsidP="00C63443">
      <w:r>
        <w:rPr>
          <w:noProof/>
        </w:rPr>
        <w:drawing>
          <wp:inline distT="0" distB="0" distL="0" distR="0" wp14:anchorId="6F514566" wp14:editId="3E629A0C">
            <wp:extent cx="5600700" cy="3152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F7D" w14:textId="77777777" w:rsidR="00FB570A" w:rsidRDefault="00FB570A" w:rsidP="00C63443"/>
    <w:p w14:paraId="313E317B" w14:textId="0598F59F" w:rsidR="00C63443" w:rsidRPr="00FB570A" w:rsidRDefault="00FB570A" w:rsidP="00FB570A">
      <w:pPr>
        <w:pStyle w:val="Ttulo3"/>
      </w:pPr>
      <w:bookmarkStart w:id="6" w:name="_Toc125122628"/>
      <w:r w:rsidRPr="00FB570A">
        <w:t>Pantalla Registro</w:t>
      </w:r>
      <w:bookmarkEnd w:id="6"/>
    </w:p>
    <w:p w14:paraId="5813969F" w14:textId="082BAB49" w:rsidR="00FB570A" w:rsidRDefault="00FB570A" w:rsidP="00C63443">
      <w:r>
        <w:rPr>
          <w:noProof/>
        </w:rPr>
        <w:drawing>
          <wp:inline distT="0" distB="0" distL="0" distR="0" wp14:anchorId="73B20BE1" wp14:editId="372A8619">
            <wp:extent cx="5600700" cy="3143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C85A" w14:textId="77777777" w:rsidR="00FB570A" w:rsidRDefault="00FB570A">
      <w:r>
        <w:br w:type="page"/>
      </w:r>
    </w:p>
    <w:p w14:paraId="4754D460" w14:textId="3113675A" w:rsidR="00C63443" w:rsidRPr="00FB570A" w:rsidRDefault="00FB570A" w:rsidP="00FB570A">
      <w:pPr>
        <w:pStyle w:val="Ttulo3"/>
      </w:pPr>
      <w:bookmarkStart w:id="7" w:name="_Toc125122629"/>
      <w:r w:rsidRPr="00FB570A">
        <w:t>Pantalla</w:t>
      </w:r>
      <w:r w:rsidR="00C63443" w:rsidRPr="00FB570A">
        <w:t xml:space="preserve"> Inicio</w:t>
      </w:r>
      <w:bookmarkEnd w:id="7"/>
    </w:p>
    <w:p w14:paraId="7411F8C6" w14:textId="09E73052" w:rsidR="00FB570A" w:rsidRDefault="00FB570A" w:rsidP="00C63443">
      <w:r>
        <w:rPr>
          <w:noProof/>
        </w:rPr>
        <w:drawing>
          <wp:inline distT="0" distB="0" distL="0" distR="0" wp14:anchorId="036C3FB7" wp14:editId="6AD4FD8F">
            <wp:extent cx="5600700" cy="314325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6B52" w14:textId="77777777" w:rsidR="00FB570A" w:rsidRDefault="00FB570A" w:rsidP="00C63443"/>
    <w:p w14:paraId="4050ED92" w14:textId="77777777" w:rsidR="00FB570A" w:rsidRPr="00FB570A" w:rsidRDefault="00C63443" w:rsidP="00FB570A">
      <w:pPr>
        <w:pStyle w:val="Ttulo3"/>
      </w:pPr>
      <w:bookmarkStart w:id="8" w:name="_Toc125122630"/>
      <w:r w:rsidRPr="00FB570A">
        <w:t>Pantalla Ajustes</w:t>
      </w:r>
      <w:bookmarkEnd w:id="8"/>
    </w:p>
    <w:p w14:paraId="459234D1" w14:textId="3FDA99F4" w:rsidR="00C63443" w:rsidRDefault="00FB570A" w:rsidP="00C63443">
      <w:r>
        <w:rPr>
          <w:noProof/>
        </w:rPr>
        <w:drawing>
          <wp:inline distT="0" distB="0" distL="0" distR="0" wp14:anchorId="7FD7BD02" wp14:editId="3CF28B66">
            <wp:extent cx="5600700" cy="314325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B16D" w14:textId="11C30AAD" w:rsidR="00FB570A" w:rsidRDefault="00FB570A">
      <w:r>
        <w:br w:type="page"/>
      </w:r>
    </w:p>
    <w:p w14:paraId="4610D804" w14:textId="261B67C2" w:rsidR="00C63443" w:rsidRPr="00FB570A" w:rsidRDefault="00C63443" w:rsidP="00FB570A">
      <w:pPr>
        <w:pStyle w:val="Ttulo3"/>
      </w:pPr>
      <w:bookmarkStart w:id="9" w:name="_Toc125122631"/>
      <w:r w:rsidRPr="00FB570A">
        <w:t>Pantalla Administrador</w:t>
      </w:r>
      <w:bookmarkEnd w:id="9"/>
    </w:p>
    <w:p w14:paraId="04684A0F" w14:textId="6D62DEBC" w:rsidR="00FB570A" w:rsidRDefault="00FB570A" w:rsidP="00C63443">
      <w:r>
        <w:rPr>
          <w:noProof/>
        </w:rPr>
        <w:drawing>
          <wp:inline distT="0" distB="0" distL="0" distR="0" wp14:anchorId="1A9BF04D" wp14:editId="72D34042">
            <wp:extent cx="5600700" cy="3143250"/>
            <wp:effectExtent l="0" t="0" r="0" b="0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CA1C" w14:textId="77777777" w:rsidR="00FB570A" w:rsidRDefault="00FB570A" w:rsidP="00C63443"/>
    <w:p w14:paraId="42E4EE9A" w14:textId="2FEDC6FD" w:rsidR="00C63443" w:rsidRPr="00FB570A" w:rsidRDefault="00C63443" w:rsidP="00FB570A">
      <w:pPr>
        <w:pStyle w:val="Ttulo3"/>
      </w:pPr>
      <w:bookmarkStart w:id="10" w:name="_Toc125122632"/>
      <w:r w:rsidRPr="00FB570A">
        <w:t>Pantalla detalle de un Juego</w:t>
      </w:r>
      <w:bookmarkEnd w:id="10"/>
    </w:p>
    <w:p w14:paraId="4FF7B1D3" w14:textId="4958225A" w:rsidR="00FB570A" w:rsidRPr="00C63443" w:rsidRDefault="00FB570A" w:rsidP="00C63443">
      <w:r>
        <w:rPr>
          <w:noProof/>
        </w:rPr>
        <w:drawing>
          <wp:inline distT="0" distB="0" distL="0" distR="0" wp14:anchorId="552AB4F4" wp14:editId="096F323E">
            <wp:extent cx="5600700" cy="3143250"/>
            <wp:effectExtent l="0" t="0" r="0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CD89" w14:textId="1B9F8DBB" w:rsidR="00FB570A" w:rsidRDefault="00FB570A">
      <w:r>
        <w:br w:type="page"/>
      </w:r>
    </w:p>
    <w:p w14:paraId="2DD12351" w14:textId="2C53526B" w:rsidR="00C63443" w:rsidRDefault="00C63443" w:rsidP="00FB570A">
      <w:pPr>
        <w:pStyle w:val="Ttulo2"/>
      </w:pPr>
      <w:bookmarkStart w:id="11" w:name="_Toc125122633"/>
      <w:r>
        <w:t>Diagrama Entidad Relación</w:t>
      </w:r>
      <w:bookmarkEnd w:id="11"/>
    </w:p>
    <w:p w14:paraId="70C3B58C" w14:textId="69DC0725" w:rsidR="00FB570A" w:rsidRDefault="00A10897" w:rsidP="00FB570A">
      <w:r w:rsidRPr="00A10897">
        <w:rPr>
          <w:noProof/>
        </w:rPr>
        <w:drawing>
          <wp:inline distT="0" distB="0" distL="0" distR="0" wp14:anchorId="4F9AA9A6" wp14:editId="343A870F">
            <wp:extent cx="5612130" cy="66154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15AC" w14:textId="794B2B4B" w:rsidR="003327DE" w:rsidRDefault="003327DE">
      <w:r>
        <w:br w:type="page"/>
      </w:r>
    </w:p>
    <w:p w14:paraId="47B08DEC" w14:textId="445C1C59" w:rsidR="00C63443" w:rsidRDefault="00C63443" w:rsidP="00FB570A">
      <w:pPr>
        <w:pStyle w:val="Ttulo2"/>
      </w:pPr>
      <w:bookmarkStart w:id="12" w:name="_Toc125122634"/>
      <w:r>
        <w:t>Modelo Relacional</w:t>
      </w:r>
      <w:bookmarkEnd w:id="12"/>
    </w:p>
    <w:p w14:paraId="38CFAA32" w14:textId="58A0EC60" w:rsidR="00877BBF" w:rsidRDefault="00A41C8A" w:rsidP="00484D5E">
      <w:pPr>
        <w:rPr>
          <w:u w:val="single"/>
        </w:rPr>
      </w:pPr>
      <w:r w:rsidRPr="00A41C8A">
        <w:rPr>
          <w:noProof/>
        </w:rPr>
        <w:drawing>
          <wp:inline distT="0" distB="0" distL="0" distR="0" wp14:anchorId="30990411" wp14:editId="2181797A">
            <wp:extent cx="5612130" cy="5214620"/>
            <wp:effectExtent l="0" t="0" r="7620" b="5080"/>
            <wp:docPr id="106" name="Gráfico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Gráfico 1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9ADC" w14:textId="5A88CBB4" w:rsidR="003327DE" w:rsidRDefault="003327DE">
      <w:pPr>
        <w:rPr>
          <w:u w:val="single"/>
        </w:rPr>
      </w:pPr>
      <w:r>
        <w:rPr>
          <w:u w:val="single"/>
        </w:rPr>
        <w:br w:type="page"/>
      </w:r>
    </w:p>
    <w:p w14:paraId="2E136301" w14:textId="77777777" w:rsidR="003327DE" w:rsidRDefault="003327DE" w:rsidP="003327DE">
      <w:pPr>
        <w:pStyle w:val="Ttulo1"/>
      </w:pPr>
      <w:bookmarkStart w:id="13" w:name="_Toc125122635"/>
      <w:r>
        <w:t>Consultas Sencillas</w:t>
      </w:r>
      <w:bookmarkEnd w:id="13"/>
    </w:p>
    <w:p w14:paraId="38C9F328" w14:textId="77777777" w:rsidR="003327DE" w:rsidRDefault="003327DE" w:rsidP="003327DE">
      <w:r w:rsidRPr="004415E9">
        <w:rPr>
          <w:b/>
          <w:bCs/>
        </w:rPr>
        <w:t>Carpeta</w:t>
      </w:r>
      <w:r>
        <w:t>: Controlador</w:t>
      </w:r>
    </w:p>
    <w:p w14:paraId="36821E8C" w14:textId="77777777" w:rsidR="003327DE" w:rsidRDefault="003327DE" w:rsidP="003327DE">
      <w:r w:rsidRPr="004415E9">
        <w:rPr>
          <w:b/>
          <w:bCs/>
        </w:rPr>
        <w:t>Ruta</w:t>
      </w:r>
      <w:r>
        <w:t xml:space="preserve">: </w:t>
      </w:r>
      <w:r w:rsidRPr="004415E9">
        <w:t>Proyecto-diseño\Proyecto diseño\Controlador\</w:t>
      </w:r>
    </w:p>
    <w:p w14:paraId="38DAB29B" w14:textId="77777777" w:rsidR="003327DE" w:rsidRDefault="003327DE" w:rsidP="003327DE">
      <w:pPr>
        <w:pStyle w:val="Prrafodelista"/>
        <w:numPr>
          <w:ilvl w:val="0"/>
          <w:numId w:val="2"/>
        </w:numPr>
      </w:pPr>
      <w:r w:rsidRPr="004415E9">
        <w:rPr>
          <w:b/>
          <w:bCs/>
        </w:rPr>
        <w:t>Archivo</w:t>
      </w:r>
      <w:r>
        <w:t xml:space="preserve">: Agregar_Reque.aspx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33</w:t>
      </w:r>
    </w:p>
    <w:p w14:paraId="3902C4AB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7E529294" wp14:editId="40CE39B1">
            <wp:extent cx="5612130" cy="755015"/>
            <wp:effectExtent l="0" t="0" r="7620" b="698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9E3A" w14:textId="77777777" w:rsidR="003327DE" w:rsidRDefault="003327DE" w:rsidP="003327DE">
      <w:r w:rsidRPr="004415E9">
        <w:rPr>
          <w:b/>
          <w:bCs/>
        </w:rPr>
        <w:t>Carpeta</w:t>
      </w:r>
      <w:r>
        <w:t xml:space="preserve">: WEB </w:t>
      </w:r>
      <w:proofErr w:type="spellStart"/>
      <w:r>
        <w:t>Services</w:t>
      </w:r>
      <w:proofErr w:type="spellEnd"/>
    </w:p>
    <w:p w14:paraId="35A5E333" w14:textId="77777777" w:rsidR="003327DE" w:rsidRDefault="003327DE" w:rsidP="003327DE">
      <w:r w:rsidRPr="004415E9">
        <w:rPr>
          <w:b/>
          <w:bCs/>
        </w:rPr>
        <w:t>Ruta</w:t>
      </w:r>
      <w:r>
        <w:t xml:space="preserve">: </w:t>
      </w:r>
      <w:r w:rsidRPr="004415E9">
        <w:t>Proyecto-diseño\Proyecto diseño\</w:t>
      </w:r>
      <w:r>
        <w:t xml:space="preserve">WEB </w:t>
      </w:r>
      <w:proofErr w:type="spellStart"/>
      <w:r>
        <w:t>Services</w:t>
      </w:r>
      <w:proofErr w:type="spellEnd"/>
      <w:r w:rsidRPr="004415E9">
        <w:t>\</w:t>
      </w:r>
    </w:p>
    <w:p w14:paraId="3809E3FC" w14:textId="77777777" w:rsidR="003327DE" w:rsidRDefault="003327DE" w:rsidP="003327DE">
      <w:pPr>
        <w:pStyle w:val="Prrafodelista"/>
        <w:numPr>
          <w:ilvl w:val="0"/>
          <w:numId w:val="2"/>
        </w:numPr>
        <w:spacing w:line="256" w:lineRule="auto"/>
      </w:pPr>
      <w:r>
        <w:rPr>
          <w:b/>
          <w:bCs/>
        </w:rPr>
        <w:t>Archivo</w:t>
      </w:r>
      <w:r>
        <w:t xml:space="preserve">: </w:t>
      </w:r>
      <w:proofErr w:type="spellStart"/>
      <w:r>
        <w:t>Admin.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36</w:t>
      </w:r>
    </w:p>
    <w:p w14:paraId="6E7C06D2" w14:textId="77777777" w:rsidR="003327DE" w:rsidRDefault="003327DE" w:rsidP="003327DE">
      <w:pPr>
        <w:pStyle w:val="Prrafodelista"/>
        <w:spacing w:line="256" w:lineRule="auto"/>
      </w:pPr>
      <w:r w:rsidRPr="00F10846">
        <w:rPr>
          <w:noProof/>
        </w:rPr>
        <w:drawing>
          <wp:inline distT="0" distB="0" distL="0" distR="0" wp14:anchorId="428813F1" wp14:editId="7971D9D1">
            <wp:extent cx="5029902" cy="59063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A30C" w14:textId="77777777" w:rsidR="003327DE" w:rsidRDefault="003327DE" w:rsidP="003327DE">
      <w:pPr>
        <w:pStyle w:val="Prrafodelista"/>
        <w:numPr>
          <w:ilvl w:val="0"/>
          <w:numId w:val="2"/>
        </w:numPr>
        <w:spacing w:line="256" w:lineRule="auto"/>
      </w:pPr>
      <w:r>
        <w:rPr>
          <w:b/>
          <w:bCs/>
        </w:rPr>
        <w:t>Archivo</w:t>
      </w:r>
      <w:r>
        <w:t xml:space="preserve">: </w:t>
      </w:r>
      <w:proofErr w:type="spellStart"/>
      <w:r>
        <w:t>Admin.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51</w:t>
      </w:r>
    </w:p>
    <w:p w14:paraId="5D61C778" w14:textId="77777777" w:rsidR="003327DE" w:rsidRDefault="003327DE" w:rsidP="003327DE">
      <w:pPr>
        <w:pStyle w:val="Prrafodelista"/>
        <w:spacing w:line="256" w:lineRule="auto"/>
      </w:pPr>
      <w:r w:rsidRPr="00F10846">
        <w:rPr>
          <w:noProof/>
        </w:rPr>
        <w:drawing>
          <wp:inline distT="0" distB="0" distL="0" distR="0" wp14:anchorId="1FBE1BE4" wp14:editId="5B40C222">
            <wp:extent cx="3724795" cy="771633"/>
            <wp:effectExtent l="0" t="0" r="0" b="9525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24B5" w14:textId="77777777" w:rsidR="003327DE" w:rsidRDefault="003327DE" w:rsidP="003327DE">
      <w:pPr>
        <w:pStyle w:val="Prrafodelista"/>
        <w:numPr>
          <w:ilvl w:val="0"/>
          <w:numId w:val="2"/>
        </w:numPr>
        <w:spacing w:line="256" w:lineRule="auto"/>
      </w:pPr>
      <w:r>
        <w:rPr>
          <w:b/>
          <w:bCs/>
        </w:rPr>
        <w:t>Archivo</w:t>
      </w:r>
      <w:r>
        <w:t xml:space="preserve">: </w:t>
      </w:r>
      <w:proofErr w:type="spellStart"/>
      <w:r>
        <w:t>Admin.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69</w:t>
      </w:r>
    </w:p>
    <w:p w14:paraId="0442ECA1" w14:textId="77777777" w:rsidR="003327DE" w:rsidRDefault="003327DE" w:rsidP="003327DE">
      <w:pPr>
        <w:pStyle w:val="Prrafodelista"/>
        <w:spacing w:line="256" w:lineRule="auto"/>
      </w:pPr>
      <w:r w:rsidRPr="00F10846">
        <w:rPr>
          <w:noProof/>
        </w:rPr>
        <w:drawing>
          <wp:inline distT="0" distB="0" distL="0" distR="0" wp14:anchorId="5E64770E" wp14:editId="4F3832B8">
            <wp:extent cx="4829849" cy="809738"/>
            <wp:effectExtent l="0" t="0" r="8890" b="9525"/>
            <wp:docPr id="74" name="Imagen 74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8ACC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Admin.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87</w:t>
      </w:r>
    </w:p>
    <w:p w14:paraId="42E57153" w14:textId="77777777" w:rsidR="003327DE" w:rsidRDefault="003327DE" w:rsidP="003327DE">
      <w:pPr>
        <w:pStyle w:val="Prrafodelista"/>
      </w:pPr>
      <w:r w:rsidRPr="00F10846">
        <w:rPr>
          <w:noProof/>
        </w:rPr>
        <w:drawing>
          <wp:inline distT="0" distB="0" distL="0" distR="0" wp14:anchorId="39FEA67E" wp14:editId="79460DF5">
            <wp:extent cx="4096322" cy="600159"/>
            <wp:effectExtent l="0" t="0" r="0" b="9525"/>
            <wp:docPr id="75" name="Imagen 7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 celula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6659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40</w:t>
      </w:r>
    </w:p>
    <w:p w14:paraId="7018656E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0F925636" wp14:editId="7C01FFCC">
            <wp:extent cx="5612130" cy="792480"/>
            <wp:effectExtent l="0" t="0" r="7620" b="762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BF6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88</w:t>
      </w:r>
    </w:p>
    <w:p w14:paraId="35BB7813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73BF3F6D" wp14:editId="0AF11E6E">
            <wp:extent cx="5525271" cy="971686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468B" w14:textId="77777777" w:rsidR="003327DE" w:rsidRPr="00817839" w:rsidRDefault="003327DE" w:rsidP="003327DE">
      <w:pPr>
        <w:pStyle w:val="Prrafodelista"/>
        <w:rPr>
          <w:u w:val="single"/>
        </w:rPr>
      </w:pPr>
      <w:r>
        <w:t xml:space="preserve">Nota: los siguientes 5 consultas están repetidas porque son diferentes métodos que utilizan la misma consulta para comprobar existencia de datos en diferentes métodos </w:t>
      </w:r>
    </w:p>
    <w:p w14:paraId="637133F0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177</w:t>
      </w:r>
    </w:p>
    <w:p w14:paraId="08E25854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5F290FBE" wp14:editId="454DC530">
            <wp:extent cx="5612130" cy="808990"/>
            <wp:effectExtent l="0" t="0" r="7620" b="0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55B2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221</w:t>
      </w:r>
    </w:p>
    <w:p w14:paraId="73DB7CEE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5392A21F" wp14:editId="3B625761">
            <wp:extent cx="5612130" cy="59753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AC9F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224</w:t>
      </w:r>
    </w:p>
    <w:p w14:paraId="396F3AD6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46BEEF17" wp14:editId="25E730CE">
            <wp:extent cx="5612130" cy="719455"/>
            <wp:effectExtent l="0" t="0" r="7620" b="4445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ECDE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277</w:t>
      </w:r>
    </w:p>
    <w:p w14:paraId="1EFC0BA5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31481472" wp14:editId="35452970">
            <wp:extent cx="5612130" cy="57531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6A52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asmx.cs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300</w:t>
      </w:r>
    </w:p>
    <w:p w14:paraId="22969A2B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3953873A" wp14:editId="5477983B">
            <wp:extent cx="5612130" cy="546100"/>
            <wp:effectExtent l="0" t="0" r="762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16F3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Inicio.</w:t>
      </w:r>
      <w:r w:rsidRPr="00F10846">
        <w:t>as</w:t>
      </w:r>
      <w:r>
        <w:t>p</w:t>
      </w:r>
      <w:r w:rsidRPr="00F10846">
        <w:t>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26</w:t>
      </w:r>
    </w:p>
    <w:p w14:paraId="066E2C04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0B17F950" wp14:editId="31C4186D">
            <wp:extent cx="4153480" cy="809738"/>
            <wp:effectExtent l="0" t="0" r="0" b="9525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0B9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Inicio.</w:t>
      </w:r>
      <w:r w:rsidRPr="00F10846">
        <w:t>as</w:t>
      </w:r>
      <w:r>
        <w:t>p</w:t>
      </w:r>
      <w:r w:rsidRPr="00F10846">
        <w:t>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40</w:t>
      </w:r>
    </w:p>
    <w:p w14:paraId="207496AF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4AE9E770" wp14:editId="0A60855D">
            <wp:extent cx="4029637" cy="771633"/>
            <wp:effectExtent l="0" t="0" r="0" b="9525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8A5F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Inicio.</w:t>
      </w:r>
      <w:r w:rsidRPr="00F10846">
        <w:t>as</w:t>
      </w:r>
      <w:r>
        <w:t>p</w:t>
      </w:r>
      <w:r w:rsidRPr="00F10846">
        <w:t>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63</w:t>
      </w:r>
    </w:p>
    <w:p w14:paraId="3C5A2D56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33E8F3D0" wp14:editId="0ADE40CB">
            <wp:extent cx="4001058" cy="981212"/>
            <wp:effectExtent l="0" t="0" r="0" b="9525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1960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Inicio.</w:t>
      </w:r>
      <w:r w:rsidRPr="00F10846">
        <w:t>as</w:t>
      </w:r>
      <w:r>
        <w:t>p</w:t>
      </w:r>
      <w:r w:rsidRPr="00F10846">
        <w:t>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82</w:t>
      </w:r>
    </w:p>
    <w:p w14:paraId="4EFC6F9C" w14:textId="77777777" w:rsidR="003327DE" w:rsidRPr="006E223C" w:rsidRDefault="003327DE" w:rsidP="003327DE">
      <w:pPr>
        <w:pStyle w:val="Prrafodelista"/>
        <w:rPr>
          <w:u w:val="single"/>
        </w:rPr>
      </w:pPr>
      <w:r w:rsidRPr="000306C2">
        <w:rPr>
          <w:noProof/>
        </w:rPr>
        <w:drawing>
          <wp:inline distT="0" distB="0" distL="0" distR="0" wp14:anchorId="0B685124" wp14:editId="3BFD77B1">
            <wp:extent cx="3839111" cy="743054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978D" w14:textId="77777777" w:rsidR="003327DE" w:rsidRDefault="003327DE" w:rsidP="003327DE">
      <w:pPr>
        <w:pStyle w:val="Prrafodelista"/>
        <w:numPr>
          <w:ilvl w:val="0"/>
          <w:numId w:val="2"/>
        </w:numPr>
      </w:pPr>
      <w:r>
        <w:rPr>
          <w:b/>
          <w:bCs/>
        </w:rPr>
        <w:t>Archivo</w:t>
      </w:r>
      <w:r>
        <w:t xml:space="preserve">: </w:t>
      </w:r>
      <w:proofErr w:type="spellStart"/>
      <w:r>
        <w:t>Detalle_Juego.</w:t>
      </w:r>
      <w:r w:rsidRPr="00F10846">
        <w:t>as</w:t>
      </w:r>
      <w:r>
        <w:t>p</w:t>
      </w:r>
      <w:r w:rsidRPr="00F10846">
        <w:t>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21</w:t>
      </w:r>
    </w:p>
    <w:p w14:paraId="0C8CDAEF" w14:textId="77777777" w:rsidR="003327DE" w:rsidRDefault="003327DE" w:rsidP="003327DE">
      <w:pPr>
        <w:pStyle w:val="Prrafodelista"/>
      </w:pPr>
      <w:r w:rsidRPr="000306C2">
        <w:rPr>
          <w:noProof/>
        </w:rPr>
        <w:drawing>
          <wp:inline distT="0" distB="0" distL="0" distR="0" wp14:anchorId="05E5A230" wp14:editId="558BB998">
            <wp:extent cx="3753374" cy="781159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CD15" w14:textId="77777777" w:rsidR="003327DE" w:rsidRDefault="003327DE" w:rsidP="003327DE">
      <w:r>
        <w:br w:type="page"/>
      </w:r>
    </w:p>
    <w:p w14:paraId="30435255" w14:textId="77777777" w:rsidR="003327DE" w:rsidRDefault="003327DE" w:rsidP="003327DE">
      <w:pPr>
        <w:pStyle w:val="Ttulo1"/>
      </w:pPr>
      <w:bookmarkStart w:id="14" w:name="_Toc125122636"/>
      <w:r>
        <w:t>Consultas Multi tabla</w:t>
      </w:r>
      <w:bookmarkEnd w:id="14"/>
    </w:p>
    <w:p w14:paraId="21BA4718" w14:textId="77777777" w:rsidR="003327DE" w:rsidRDefault="003327DE" w:rsidP="003327DE">
      <w:r w:rsidRPr="004415E9">
        <w:rPr>
          <w:b/>
          <w:bCs/>
        </w:rPr>
        <w:t>Carpeta</w:t>
      </w:r>
      <w:r>
        <w:t>: Controlador</w:t>
      </w:r>
    </w:p>
    <w:p w14:paraId="024630C0" w14:textId="77777777" w:rsidR="003327DE" w:rsidRDefault="003327DE" w:rsidP="003327DE">
      <w:r w:rsidRPr="004415E9">
        <w:rPr>
          <w:b/>
          <w:bCs/>
        </w:rPr>
        <w:t>Ruta</w:t>
      </w:r>
      <w:r>
        <w:t xml:space="preserve">: </w:t>
      </w:r>
      <w:r w:rsidRPr="004415E9">
        <w:t>Proyecto-diseño\Proyecto diseño\Controlador\</w:t>
      </w:r>
    </w:p>
    <w:p w14:paraId="59C8DEBC" w14:textId="77777777" w:rsidR="003327DE" w:rsidRDefault="003327DE" w:rsidP="003327DE">
      <w:pPr>
        <w:pStyle w:val="Prrafodelista"/>
        <w:numPr>
          <w:ilvl w:val="0"/>
          <w:numId w:val="3"/>
        </w:numPr>
        <w:spacing w:line="256" w:lineRule="auto"/>
      </w:pPr>
      <w:r>
        <w:rPr>
          <w:b/>
          <w:bCs/>
        </w:rPr>
        <w:t>Archivo</w:t>
      </w:r>
      <w:r>
        <w:t xml:space="preserve">: </w:t>
      </w:r>
      <w:proofErr w:type="spellStart"/>
      <w:r>
        <w:t>Filtros.</w:t>
      </w:r>
      <w:r w:rsidRPr="00F10846">
        <w:t>as</w:t>
      </w:r>
      <w:r>
        <w:t>p</w:t>
      </w:r>
      <w:r w:rsidRPr="00F10846">
        <w:t>x.cs</w:t>
      </w:r>
      <w:proofErr w:type="spellEnd"/>
      <w:r>
        <w:t xml:space="preserve"> </w:t>
      </w:r>
      <w:r>
        <w:rPr>
          <w:b/>
          <w:bCs/>
        </w:rPr>
        <w:t>línea:</w:t>
      </w:r>
      <w:r>
        <w:t xml:space="preserve"> 56 a 279</w:t>
      </w:r>
    </w:p>
    <w:p w14:paraId="0A15B9DB" w14:textId="77777777" w:rsidR="003327DE" w:rsidRDefault="003327DE" w:rsidP="003327DE">
      <w:pPr>
        <w:pStyle w:val="Prrafodelista"/>
        <w:spacing w:line="256" w:lineRule="auto"/>
      </w:pPr>
      <w:r>
        <w:t>De la línea 56 a la línea 279 se encuentran 23 consultas multi tablas para poder aplicar los filtros requeridos por el usuario al poder realizarse múltiples combinaciones cada consulta es diferente de una a la otra</w:t>
      </w:r>
    </w:p>
    <w:p w14:paraId="7E87ABB8" w14:textId="77777777" w:rsidR="003327DE" w:rsidRPr="00817839" w:rsidRDefault="003327DE" w:rsidP="003327DE">
      <w:pPr>
        <w:spacing w:line="256" w:lineRule="auto"/>
      </w:pPr>
      <w:r w:rsidRPr="00817839">
        <w:rPr>
          <w:noProof/>
        </w:rPr>
        <w:drawing>
          <wp:inline distT="0" distB="0" distL="0" distR="0" wp14:anchorId="6C5BD1DC" wp14:editId="198ED65E">
            <wp:extent cx="5612130" cy="3621405"/>
            <wp:effectExtent l="0" t="0" r="7620" b="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B5A5" w14:textId="77777777" w:rsidR="003327DE" w:rsidRDefault="003327DE" w:rsidP="003327DE">
      <w:pPr>
        <w:spacing w:line="256" w:lineRule="auto"/>
      </w:pPr>
      <w:r w:rsidRPr="00817839">
        <w:rPr>
          <w:noProof/>
        </w:rPr>
        <w:drawing>
          <wp:inline distT="0" distB="0" distL="0" distR="0" wp14:anchorId="17C287ED" wp14:editId="1CE55648">
            <wp:extent cx="5612130" cy="3323590"/>
            <wp:effectExtent l="0" t="0" r="7620" b="0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41E7" w14:textId="77777777" w:rsidR="003327DE" w:rsidRDefault="003327DE" w:rsidP="003327DE">
      <w:pPr>
        <w:spacing w:line="256" w:lineRule="auto"/>
      </w:pPr>
      <w:r w:rsidRPr="00817839">
        <w:rPr>
          <w:noProof/>
        </w:rPr>
        <w:drawing>
          <wp:inline distT="0" distB="0" distL="0" distR="0" wp14:anchorId="252BD110" wp14:editId="1D00228A">
            <wp:extent cx="5612130" cy="2838450"/>
            <wp:effectExtent l="0" t="0" r="7620" b="0"/>
            <wp:docPr id="88" name="Imagen 8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EEC" w14:textId="77777777" w:rsidR="003327DE" w:rsidRDefault="003327DE" w:rsidP="003327DE">
      <w:pPr>
        <w:spacing w:line="256" w:lineRule="auto"/>
      </w:pPr>
      <w:r w:rsidRPr="00817839">
        <w:rPr>
          <w:noProof/>
        </w:rPr>
        <w:drawing>
          <wp:inline distT="0" distB="0" distL="0" distR="0" wp14:anchorId="2939C5CD" wp14:editId="28660FC2">
            <wp:extent cx="5612130" cy="3586480"/>
            <wp:effectExtent l="0" t="0" r="7620" b="0"/>
            <wp:docPr id="89" name="Imagen 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8976" w14:textId="77777777" w:rsidR="003327DE" w:rsidRDefault="003327DE" w:rsidP="003327DE">
      <w:pPr>
        <w:spacing w:line="256" w:lineRule="auto"/>
      </w:pPr>
      <w:r w:rsidRPr="00817839">
        <w:rPr>
          <w:noProof/>
        </w:rPr>
        <w:drawing>
          <wp:inline distT="0" distB="0" distL="0" distR="0" wp14:anchorId="6E77477C" wp14:editId="70FE6138">
            <wp:extent cx="5612130" cy="3299460"/>
            <wp:effectExtent l="0" t="0" r="7620" b="0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68" w14:textId="77777777" w:rsidR="003327DE" w:rsidRDefault="003327DE" w:rsidP="003327DE">
      <w:pPr>
        <w:spacing w:line="256" w:lineRule="auto"/>
      </w:pPr>
      <w:r w:rsidRPr="006A2020">
        <w:rPr>
          <w:noProof/>
        </w:rPr>
        <w:drawing>
          <wp:inline distT="0" distB="0" distL="0" distR="0" wp14:anchorId="69E4A73D" wp14:editId="03F0BFC8">
            <wp:extent cx="5612130" cy="4275455"/>
            <wp:effectExtent l="0" t="0" r="762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FCFE" w14:textId="77777777" w:rsidR="003327DE" w:rsidRDefault="003327DE" w:rsidP="003327DE">
      <w:pPr>
        <w:spacing w:line="256" w:lineRule="auto"/>
      </w:pPr>
      <w:r w:rsidRPr="006A2020">
        <w:rPr>
          <w:noProof/>
        </w:rPr>
        <w:drawing>
          <wp:inline distT="0" distB="0" distL="0" distR="0" wp14:anchorId="45FA0F5B" wp14:editId="252BFCA3">
            <wp:extent cx="5612130" cy="1243330"/>
            <wp:effectExtent l="0" t="0" r="7620" b="0"/>
            <wp:docPr id="91" name="Imagen 9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75BD" w14:textId="77777777" w:rsidR="003327DE" w:rsidRDefault="003327DE" w:rsidP="003327DE">
      <w:pPr>
        <w:spacing w:line="256" w:lineRule="auto"/>
      </w:pPr>
      <w:r>
        <w:br w:type="page"/>
      </w:r>
    </w:p>
    <w:p w14:paraId="1844A8DB" w14:textId="77777777" w:rsidR="003327DE" w:rsidRDefault="003327DE" w:rsidP="003327DE">
      <w:pPr>
        <w:pStyle w:val="Ttulo1"/>
      </w:pPr>
      <w:bookmarkStart w:id="15" w:name="_Toc125122637"/>
      <w:r>
        <w:t>Procedimientos</w:t>
      </w:r>
      <w:bookmarkEnd w:id="15"/>
    </w:p>
    <w:p w14:paraId="1D0EA131" w14:textId="77777777" w:rsidR="003327DE" w:rsidRDefault="003327DE" w:rsidP="003327DE">
      <w:r w:rsidRPr="004415E9">
        <w:rPr>
          <w:b/>
          <w:bCs/>
        </w:rPr>
        <w:t>Carpeta</w:t>
      </w:r>
      <w:r>
        <w:t>: Controlador</w:t>
      </w:r>
    </w:p>
    <w:p w14:paraId="554AA127" w14:textId="77777777" w:rsidR="003327DE" w:rsidRDefault="003327DE" w:rsidP="003327DE">
      <w:r w:rsidRPr="004415E9">
        <w:rPr>
          <w:b/>
          <w:bCs/>
        </w:rPr>
        <w:t>Ruta</w:t>
      </w:r>
      <w:r>
        <w:t xml:space="preserve">: </w:t>
      </w:r>
      <w:r w:rsidRPr="004415E9">
        <w:t>Proyecto-diseño\Proyecto diseño\Controlador\</w:t>
      </w:r>
    </w:p>
    <w:p w14:paraId="2B153288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Agregar_Categoria.ashx.cs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22</w:t>
      </w:r>
    </w:p>
    <w:p w14:paraId="67404B51" w14:textId="77777777" w:rsidR="003327DE" w:rsidRDefault="003327DE" w:rsidP="003327DE">
      <w:pPr>
        <w:pStyle w:val="Prrafodelista"/>
      </w:pPr>
      <w:r w:rsidRPr="004415E9">
        <w:rPr>
          <w:noProof/>
        </w:rPr>
        <w:drawing>
          <wp:inline distT="0" distB="0" distL="0" distR="0" wp14:anchorId="2387C63E" wp14:editId="2ACD07E0">
            <wp:extent cx="5612130" cy="639445"/>
            <wp:effectExtent l="0" t="0" r="7620" b="825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04F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Agregar_Game.ashx.cs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27</w:t>
      </w:r>
    </w:p>
    <w:p w14:paraId="2BF9702C" w14:textId="77777777" w:rsidR="003327DE" w:rsidRDefault="003327DE" w:rsidP="003327DE">
      <w:pPr>
        <w:pStyle w:val="Prrafodelista"/>
      </w:pPr>
      <w:r w:rsidRPr="004415E9">
        <w:rPr>
          <w:noProof/>
        </w:rPr>
        <w:drawing>
          <wp:inline distT="0" distB="0" distL="0" distR="0" wp14:anchorId="16B3DD91" wp14:editId="0D47B834">
            <wp:extent cx="5612130" cy="679450"/>
            <wp:effectExtent l="0" t="0" r="7620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7AD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Agregar_desarrolladora.ashx.cs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22</w:t>
      </w:r>
    </w:p>
    <w:p w14:paraId="0EA03A76" w14:textId="77777777" w:rsidR="003327DE" w:rsidRDefault="003327DE" w:rsidP="003327DE">
      <w:pPr>
        <w:pStyle w:val="Prrafodelista"/>
      </w:pPr>
      <w:r w:rsidRPr="004415E9">
        <w:rPr>
          <w:noProof/>
        </w:rPr>
        <w:drawing>
          <wp:inline distT="0" distB="0" distL="0" distR="0" wp14:anchorId="13726308" wp14:editId="264DEFF7">
            <wp:extent cx="5612130" cy="568960"/>
            <wp:effectExtent l="0" t="0" r="7620" b="254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6B4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Agregar_Genero.ashx.cs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20</w:t>
      </w:r>
    </w:p>
    <w:p w14:paraId="070F65F6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16FBAA34" wp14:editId="4FBD4DB4">
            <wp:extent cx="4744112" cy="743054"/>
            <wp:effectExtent l="0" t="0" r="0" b="0"/>
            <wp:docPr id="95" name="Imagen 9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52D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Agregar_Reque.ashx.cs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40</w:t>
      </w:r>
    </w:p>
    <w:p w14:paraId="19500300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EE6B46">
        <w:rPr>
          <w:noProof/>
        </w:rPr>
        <w:drawing>
          <wp:inline distT="0" distB="0" distL="0" distR="0" wp14:anchorId="2C5AD0CD" wp14:editId="33091D38">
            <wp:extent cx="5612130" cy="673735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006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Iniciar_Sesion.ashx.cs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25</w:t>
      </w:r>
    </w:p>
    <w:p w14:paraId="012C326D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7FB2B186" wp14:editId="05516D20">
            <wp:extent cx="5612130" cy="741045"/>
            <wp:effectExtent l="0" t="0" r="7620" b="1905"/>
            <wp:docPr id="97" name="Imagen 9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3493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Modificar_PC.ashx.cs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32</w:t>
      </w:r>
    </w:p>
    <w:p w14:paraId="1EC8AEFE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1FD41974" wp14:editId="26E12CCB">
            <wp:extent cx="3543795" cy="895475"/>
            <wp:effectExtent l="0" t="0" r="0" b="0"/>
            <wp:docPr id="98" name="Imagen 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F1C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Modificar_PC.ashx.cs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40</w:t>
      </w:r>
    </w:p>
    <w:p w14:paraId="2C60932D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27801D52" wp14:editId="78F1A7C1">
            <wp:extent cx="5612130" cy="433705"/>
            <wp:effectExtent l="0" t="0" r="762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F7CF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Modificar_PC.ashx.cs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48</w:t>
      </w:r>
    </w:p>
    <w:p w14:paraId="2A0182D9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69BD9690" wp14:editId="29461178">
            <wp:extent cx="5612130" cy="495935"/>
            <wp:effectExtent l="0" t="0" r="762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B55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Registrar.ashx.cs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37</w:t>
      </w:r>
    </w:p>
    <w:p w14:paraId="4D24DB91" w14:textId="77777777" w:rsidR="003327DE" w:rsidRDefault="003327DE" w:rsidP="003327DE">
      <w:pPr>
        <w:pStyle w:val="Prrafodelista"/>
      </w:pPr>
      <w:r w:rsidRPr="00EE6B46">
        <w:rPr>
          <w:noProof/>
        </w:rPr>
        <w:drawing>
          <wp:inline distT="0" distB="0" distL="0" distR="0" wp14:anchorId="0018E571" wp14:editId="5626C00B">
            <wp:extent cx="5563376" cy="685896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170B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>:</w:t>
      </w:r>
      <w:r w:rsidRPr="00C150DE">
        <w:t xml:space="preserve"> </w:t>
      </w:r>
      <w:proofErr w:type="spellStart"/>
      <w:r>
        <w:t>Registrar.ashx.cs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75</w:t>
      </w:r>
    </w:p>
    <w:p w14:paraId="4368B632" w14:textId="77777777" w:rsidR="003327DE" w:rsidRDefault="003327DE" w:rsidP="003327DE">
      <w:pPr>
        <w:pStyle w:val="Prrafodelista"/>
      </w:pPr>
      <w:r w:rsidRPr="00C150DE">
        <w:rPr>
          <w:noProof/>
        </w:rPr>
        <w:drawing>
          <wp:inline distT="0" distB="0" distL="0" distR="0" wp14:anchorId="27A25558" wp14:editId="19B0CEF0">
            <wp:extent cx="5612130" cy="5911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74A8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C150DE">
        <w:rPr>
          <w:b/>
          <w:bCs/>
        </w:rPr>
        <w:t>Archivo</w:t>
      </w:r>
      <w:r>
        <w:t xml:space="preserve">: </w:t>
      </w:r>
      <w:proofErr w:type="spellStart"/>
      <w:r>
        <w:t>Registrar.ashx.cs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79</w:t>
      </w:r>
    </w:p>
    <w:p w14:paraId="7BE2185C" w14:textId="77777777" w:rsidR="003327DE" w:rsidRDefault="003327DE" w:rsidP="003327DE">
      <w:pPr>
        <w:pStyle w:val="Prrafodelista"/>
      </w:pPr>
      <w:r w:rsidRPr="00C150DE">
        <w:rPr>
          <w:noProof/>
        </w:rPr>
        <w:drawing>
          <wp:inline distT="0" distB="0" distL="0" distR="0" wp14:anchorId="2EFF88FB" wp14:editId="1C36DD14">
            <wp:extent cx="5612130" cy="468630"/>
            <wp:effectExtent l="0" t="0" r="7620" b="762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7EA1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C150DE">
        <w:rPr>
          <w:b/>
          <w:bCs/>
        </w:rPr>
        <w:t>Archivo</w:t>
      </w:r>
      <w:r>
        <w:t>:</w:t>
      </w:r>
      <w:r w:rsidRPr="00C150DE">
        <w:t xml:space="preserve"> </w:t>
      </w:r>
      <w:proofErr w:type="spellStart"/>
      <w:r>
        <w:t>Registrar.ashx.cs</w:t>
      </w:r>
      <w:proofErr w:type="spellEnd"/>
      <w:r>
        <w:t xml:space="preserve"> </w:t>
      </w:r>
      <w:r w:rsidRPr="00C150DE">
        <w:rPr>
          <w:b/>
          <w:bCs/>
        </w:rPr>
        <w:t>línea:</w:t>
      </w:r>
      <w:r>
        <w:t xml:space="preserve"> 91</w:t>
      </w:r>
    </w:p>
    <w:p w14:paraId="057FAE0C" w14:textId="77777777" w:rsidR="003327DE" w:rsidRDefault="003327DE" w:rsidP="003327DE">
      <w:pPr>
        <w:pStyle w:val="Prrafodelista"/>
      </w:pPr>
      <w:r w:rsidRPr="00C150DE">
        <w:rPr>
          <w:noProof/>
        </w:rPr>
        <w:drawing>
          <wp:inline distT="0" distB="0" distL="0" distR="0" wp14:anchorId="7FCBFE36" wp14:editId="4FE4556D">
            <wp:extent cx="4763165" cy="1076475"/>
            <wp:effectExtent l="0" t="0" r="0" b="9525"/>
            <wp:docPr id="103" name="Imagen 10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7BF" w14:textId="77777777" w:rsidR="003327DE" w:rsidRDefault="003327DE" w:rsidP="003327DE">
      <w:r w:rsidRPr="004415E9">
        <w:rPr>
          <w:b/>
          <w:bCs/>
        </w:rPr>
        <w:t>Carpeta</w:t>
      </w:r>
      <w:r>
        <w:t xml:space="preserve">: WEB </w:t>
      </w:r>
      <w:proofErr w:type="spellStart"/>
      <w:r>
        <w:t>Services</w:t>
      </w:r>
      <w:proofErr w:type="spellEnd"/>
    </w:p>
    <w:p w14:paraId="7FAFA580" w14:textId="77777777" w:rsidR="003327DE" w:rsidRDefault="003327DE" w:rsidP="003327DE">
      <w:r w:rsidRPr="004415E9">
        <w:rPr>
          <w:b/>
          <w:bCs/>
        </w:rPr>
        <w:t>Ruta</w:t>
      </w:r>
      <w:r>
        <w:t xml:space="preserve">: </w:t>
      </w:r>
      <w:r w:rsidRPr="004415E9">
        <w:t>Proyecto-diseño\Proyecto diseño\</w:t>
      </w:r>
      <w:r>
        <w:t xml:space="preserve">WEB </w:t>
      </w:r>
      <w:proofErr w:type="spellStart"/>
      <w:r>
        <w:t>Services</w:t>
      </w:r>
      <w:proofErr w:type="spellEnd"/>
      <w:r w:rsidRPr="004415E9">
        <w:t>\</w:t>
      </w:r>
    </w:p>
    <w:p w14:paraId="106D2BC5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Ajustes.asmx.cs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47</w:t>
      </w:r>
    </w:p>
    <w:p w14:paraId="4734D93E" w14:textId="77777777" w:rsidR="003327DE" w:rsidRDefault="003327DE" w:rsidP="003327DE">
      <w:pPr>
        <w:pStyle w:val="Prrafodelista"/>
      </w:pPr>
      <w:r w:rsidRPr="00C150DE">
        <w:rPr>
          <w:noProof/>
        </w:rPr>
        <w:drawing>
          <wp:inline distT="0" distB="0" distL="0" distR="0" wp14:anchorId="05AE2186" wp14:editId="0448CCE1">
            <wp:extent cx="3962953" cy="1200318"/>
            <wp:effectExtent l="0" t="0" r="0" b="0"/>
            <wp:docPr id="104" name="Imagen 10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ED99" w14:textId="77777777" w:rsidR="003327DE" w:rsidRDefault="003327DE" w:rsidP="003327DE">
      <w:pPr>
        <w:pStyle w:val="Prrafodelista"/>
        <w:numPr>
          <w:ilvl w:val="0"/>
          <w:numId w:val="1"/>
        </w:numPr>
      </w:pPr>
      <w:r w:rsidRPr="004415E9">
        <w:rPr>
          <w:b/>
          <w:bCs/>
        </w:rPr>
        <w:t>Archivo</w:t>
      </w:r>
      <w:r>
        <w:t xml:space="preserve">: </w:t>
      </w:r>
      <w:proofErr w:type="spellStart"/>
      <w:r>
        <w:t>Ajustes.asmx.cs</w:t>
      </w:r>
      <w:proofErr w:type="spellEnd"/>
      <w:r>
        <w:t xml:space="preserve"> </w:t>
      </w:r>
      <w:r w:rsidRPr="004415E9">
        <w:rPr>
          <w:b/>
          <w:bCs/>
        </w:rPr>
        <w:t>línea</w:t>
      </w:r>
      <w:r>
        <w:rPr>
          <w:b/>
          <w:bCs/>
        </w:rPr>
        <w:t>:</w:t>
      </w:r>
      <w:r>
        <w:t xml:space="preserve"> 92</w:t>
      </w:r>
    </w:p>
    <w:p w14:paraId="0D6DEAC4" w14:textId="77777777" w:rsidR="003327DE" w:rsidRDefault="003327DE" w:rsidP="003327DE">
      <w:pPr>
        <w:pStyle w:val="Prrafodelista"/>
      </w:pPr>
      <w:r w:rsidRPr="00C150DE">
        <w:rPr>
          <w:noProof/>
        </w:rPr>
        <w:drawing>
          <wp:inline distT="0" distB="0" distL="0" distR="0" wp14:anchorId="77E873E1" wp14:editId="2BB27C05">
            <wp:extent cx="3753374" cy="1000265"/>
            <wp:effectExtent l="0" t="0" r="0" b="9525"/>
            <wp:docPr id="105" name="Imagen 10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0F0F" w14:textId="77777777" w:rsidR="003327DE" w:rsidRDefault="003327DE" w:rsidP="003327DE"/>
    <w:p w14:paraId="4CFB93CD" w14:textId="706D599A" w:rsidR="003327DE" w:rsidRPr="003340F8" w:rsidRDefault="003327DE" w:rsidP="003327DE">
      <w:pPr>
        <w:pStyle w:val="Ttulo1"/>
      </w:pPr>
    </w:p>
    <w:sectPr w:rsidR="003327DE" w:rsidRPr="003340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342F4"/>
    <w:multiLevelType w:val="hybridMultilevel"/>
    <w:tmpl w:val="5DC0F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A356C"/>
    <w:multiLevelType w:val="hybridMultilevel"/>
    <w:tmpl w:val="4B3E10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F5A4A"/>
    <w:multiLevelType w:val="hybridMultilevel"/>
    <w:tmpl w:val="5DC0F9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961094">
    <w:abstractNumId w:val="1"/>
  </w:num>
  <w:num w:numId="2" w16cid:durableId="265816645">
    <w:abstractNumId w:val="0"/>
  </w:num>
  <w:num w:numId="3" w16cid:durableId="882523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443"/>
    <w:rsid w:val="0007431B"/>
    <w:rsid w:val="000D269A"/>
    <w:rsid w:val="000F1CC3"/>
    <w:rsid w:val="0016781D"/>
    <w:rsid w:val="001D4A4B"/>
    <w:rsid w:val="002071D3"/>
    <w:rsid w:val="0029785A"/>
    <w:rsid w:val="00311B07"/>
    <w:rsid w:val="003327DE"/>
    <w:rsid w:val="003340F8"/>
    <w:rsid w:val="003D5A8A"/>
    <w:rsid w:val="004573CC"/>
    <w:rsid w:val="00484D5E"/>
    <w:rsid w:val="004F45BB"/>
    <w:rsid w:val="0050593E"/>
    <w:rsid w:val="00517D57"/>
    <w:rsid w:val="005915F3"/>
    <w:rsid w:val="00592020"/>
    <w:rsid w:val="005C3500"/>
    <w:rsid w:val="005D5770"/>
    <w:rsid w:val="005F6725"/>
    <w:rsid w:val="00604B4E"/>
    <w:rsid w:val="006319D3"/>
    <w:rsid w:val="0064749C"/>
    <w:rsid w:val="00663884"/>
    <w:rsid w:val="00664049"/>
    <w:rsid w:val="0067665D"/>
    <w:rsid w:val="006D097D"/>
    <w:rsid w:val="007048FC"/>
    <w:rsid w:val="0076177B"/>
    <w:rsid w:val="00771E04"/>
    <w:rsid w:val="00775FC3"/>
    <w:rsid w:val="00786366"/>
    <w:rsid w:val="00786C0B"/>
    <w:rsid w:val="007B57BC"/>
    <w:rsid w:val="007F794C"/>
    <w:rsid w:val="00877BBF"/>
    <w:rsid w:val="008C4A4D"/>
    <w:rsid w:val="009121E8"/>
    <w:rsid w:val="009A4203"/>
    <w:rsid w:val="009F15C5"/>
    <w:rsid w:val="00A10897"/>
    <w:rsid w:val="00A24EA9"/>
    <w:rsid w:val="00A41C8A"/>
    <w:rsid w:val="00A84545"/>
    <w:rsid w:val="00BE0291"/>
    <w:rsid w:val="00C63443"/>
    <w:rsid w:val="00CC17BA"/>
    <w:rsid w:val="00D30068"/>
    <w:rsid w:val="00EF778A"/>
    <w:rsid w:val="00F212A9"/>
    <w:rsid w:val="00F5110E"/>
    <w:rsid w:val="00FB570A"/>
    <w:rsid w:val="00FF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5DB0F"/>
  <w15:chartTrackingRefBased/>
  <w15:docId w15:val="{E4044479-B1E7-4265-890D-FE7547454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7B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7B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B57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F778A"/>
    <w:rPr>
      <w:color w:val="808080"/>
    </w:rPr>
  </w:style>
  <w:style w:type="character" w:customStyle="1" w:styleId="Materia">
    <w:name w:val="Materia"/>
    <w:basedOn w:val="Fuentedeprrafopredeter"/>
    <w:uiPriority w:val="1"/>
    <w:rsid w:val="00BE0291"/>
    <w:rPr>
      <w:rFonts w:ascii="Microsoft JhengHei" w:hAnsi="Microsoft JhengHei"/>
      <w:b/>
      <w:i w:val="0"/>
      <w:color w:val="FFFFFF" w:themeColor="background1"/>
      <w:sz w:val="36"/>
    </w:rPr>
  </w:style>
  <w:style w:type="character" w:customStyle="1" w:styleId="Actividad">
    <w:name w:val="Actividad"/>
    <w:basedOn w:val="Fuentedeprrafopredeter"/>
    <w:uiPriority w:val="1"/>
    <w:rsid w:val="00F212A9"/>
    <w:rPr>
      <w:rFonts w:ascii="Microsoft JhengHei" w:hAnsi="Microsoft JhengHei"/>
      <w:b/>
      <w:color w:val="FFFFFF" w:themeColor="background1"/>
      <w:sz w:val="48"/>
    </w:rPr>
  </w:style>
  <w:style w:type="character" w:customStyle="1" w:styleId="Integrantes">
    <w:name w:val="Integrantes"/>
    <w:basedOn w:val="Fuentedeprrafopredeter"/>
    <w:uiPriority w:val="1"/>
    <w:rsid w:val="00F212A9"/>
    <w:rPr>
      <w:rFonts w:ascii="Microsoft JhengHei" w:hAnsi="Microsoft JhengHei"/>
      <w:color w:val="FFFFFF" w:themeColor="background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484D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4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ECH">
    <w:name w:val="FECH"/>
    <w:basedOn w:val="Fuentedeprrafopredeter"/>
    <w:uiPriority w:val="1"/>
    <w:rsid w:val="003340F8"/>
    <w:rPr>
      <w:rFonts w:ascii="Microsoft JhengHei" w:hAnsi="Microsoft JhengHei"/>
      <w:b w:val="0"/>
      <w:color w:val="262626" w:themeColor="text1" w:themeTint="D9"/>
      <w:sz w:val="36"/>
    </w:rPr>
  </w:style>
  <w:style w:type="character" w:customStyle="1" w:styleId="Ttulo1Car">
    <w:name w:val="Título 1 Car"/>
    <w:basedOn w:val="Fuentedeprrafopredeter"/>
    <w:link w:val="Ttulo1"/>
    <w:uiPriority w:val="9"/>
    <w:rsid w:val="00877BBF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77BBF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77BBF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C63443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FB570A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DC1">
    <w:name w:val="toc 1"/>
    <w:basedOn w:val="Normal"/>
    <w:next w:val="Normal"/>
    <w:autoRedefine/>
    <w:uiPriority w:val="39"/>
    <w:unhideWhenUsed/>
    <w:rsid w:val="003327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27D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327D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327DE"/>
    <w:rPr>
      <w:color w:val="F491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33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sv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camil\Documents\Plantillas%20personalizadas%20de%20Office\Romb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1D299893324F8E8A049C62C7C49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86464-77BD-4261-B846-7A2C00DA5E71}"/>
      </w:docPartPr>
      <w:docPartBody>
        <w:p w:rsidR="00CA6329" w:rsidRDefault="00000000">
          <w:pPr>
            <w:pStyle w:val="281D299893324F8E8A049C62C7C49203"/>
          </w:pPr>
          <w:r>
            <w:rPr>
              <w:rStyle w:val="Materia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EA8"/>
    <w:rsid w:val="00051151"/>
    <w:rsid w:val="00110B6C"/>
    <w:rsid w:val="002B0144"/>
    <w:rsid w:val="0050087D"/>
    <w:rsid w:val="00625EA8"/>
    <w:rsid w:val="00CA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teria">
    <w:name w:val="Materia"/>
    <w:basedOn w:val="Fuentedeprrafopredeter"/>
    <w:uiPriority w:val="1"/>
    <w:rPr>
      <w:rFonts w:ascii="Microsoft JhengHei" w:hAnsi="Microsoft JhengHei"/>
      <w:b/>
      <w:i w:val="0"/>
      <w:color w:val="FFFFFF" w:themeColor="background1"/>
      <w:sz w:val="36"/>
    </w:rPr>
  </w:style>
  <w:style w:type="paragraph" w:customStyle="1" w:styleId="281D299893324F8E8A049C62C7C49203">
    <w:name w:val="281D299893324F8E8A049C62C7C492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CD05D-410D-4872-9271-5D6F8EF84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Rombo.dotx</Template>
  <TotalTime>490</TotalTime>
  <Pages>17</Pages>
  <Words>793</Words>
  <Characters>4365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14</vt:i4>
      </vt:variant>
    </vt:vector>
  </HeadingPairs>
  <TitlesOfParts>
    <vt:vector size="15" baseType="lpstr">
      <vt:lpstr/>
      <vt:lpstr>Introducción</vt:lpstr>
      <vt:lpstr>Problema</vt:lpstr>
      <vt:lpstr>Objetivo</vt:lpstr>
      <vt:lpstr>Solución</vt:lpstr>
      <vt:lpstr>    Look and Feel</vt:lpstr>
      <vt:lpstr>        Pantallas de Login</vt:lpstr>
      <vt:lpstr>        Pantalla Registro</vt:lpstr>
      <vt:lpstr>        Pantalla Inicio</vt:lpstr>
      <vt:lpstr>        Pantalla Ajustes</vt:lpstr>
      <vt:lpstr>        Pantalla Administrador</vt:lpstr>
      <vt:lpstr>        Pantalla detalle de un Juego</vt:lpstr>
      <vt:lpstr>    Diagrama Entidad Relación</vt:lpstr>
      <vt:lpstr>    Modelo Relacional</vt:lpstr>
      <vt:lpstr>&lt;Bibliografía</vt:lpstr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</dc:creator>
  <cp:keywords/>
  <dc:description/>
  <cp:lastModifiedBy>Turi ST</cp:lastModifiedBy>
  <cp:revision>5</cp:revision>
  <dcterms:created xsi:type="dcterms:W3CDTF">2023-01-15T21:16:00Z</dcterms:created>
  <dcterms:modified xsi:type="dcterms:W3CDTF">2023-01-20T21:56:00Z</dcterms:modified>
</cp:coreProperties>
</file>